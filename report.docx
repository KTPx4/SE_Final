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210871" w14:textId="77777777" w:rsidR="00BF4708" w:rsidRPr="001E43A9" w:rsidRDefault="00BF4708" w:rsidP="003218FF">
      <w:pPr>
        <w:suppressAutoHyphens/>
        <w:autoSpaceDE w:val="0"/>
        <w:autoSpaceDN w:val="0"/>
        <w:adjustRightInd w:val="0"/>
        <w:jc w:val="center"/>
        <w:rPr>
          <w:bCs/>
          <w:sz w:val="28"/>
          <w:szCs w:val="28"/>
          <w:lang w:val="en"/>
        </w:rPr>
      </w:pPr>
      <w:r w:rsidRPr="001E43A9">
        <w:rPr>
          <w:bCs/>
          <w:sz w:val="28"/>
          <w:szCs w:val="28"/>
          <w:lang w:val="en"/>
        </w:rPr>
        <w:t>VIETNAM GENERAL CONFEDERATION OF LABOR</w:t>
      </w:r>
    </w:p>
    <w:p w14:paraId="4E2EFA5B" w14:textId="77777777" w:rsidR="00BF4708" w:rsidRPr="001E43A9" w:rsidRDefault="00BF4708" w:rsidP="00BF4708">
      <w:pPr>
        <w:suppressAutoHyphens/>
        <w:autoSpaceDE w:val="0"/>
        <w:autoSpaceDN w:val="0"/>
        <w:adjustRightInd w:val="0"/>
        <w:jc w:val="center"/>
        <w:rPr>
          <w:b/>
          <w:bCs/>
          <w:sz w:val="28"/>
          <w:szCs w:val="28"/>
          <w:lang w:val="vi-VN"/>
        </w:rPr>
      </w:pPr>
      <w:r w:rsidRPr="001E43A9">
        <w:rPr>
          <w:b/>
          <w:bCs/>
          <w:sz w:val="28"/>
          <w:szCs w:val="28"/>
          <w:lang w:val="vi-VN"/>
        </w:rPr>
        <w:t>TON DUC THANG UNIVERSITY</w:t>
      </w:r>
    </w:p>
    <w:p w14:paraId="7B475410" w14:textId="77777777" w:rsidR="00BF4708" w:rsidRPr="001E43A9" w:rsidRDefault="00BF4708" w:rsidP="00BF4708">
      <w:pPr>
        <w:suppressAutoHyphens/>
        <w:autoSpaceDE w:val="0"/>
        <w:autoSpaceDN w:val="0"/>
        <w:adjustRightInd w:val="0"/>
        <w:jc w:val="center"/>
        <w:rPr>
          <w:sz w:val="28"/>
          <w:szCs w:val="28"/>
          <w:lang w:val="en"/>
        </w:rPr>
      </w:pPr>
      <w:r w:rsidRPr="001E43A9">
        <w:rPr>
          <w:b/>
          <w:bCs/>
          <w:sz w:val="28"/>
          <w:szCs w:val="28"/>
          <w:lang w:val="vi-VN"/>
        </w:rPr>
        <w:t>FACULTY OF INFORMATION TECHNOLOGY</w:t>
      </w:r>
    </w:p>
    <w:p w14:paraId="7C7F06C5" w14:textId="77777777" w:rsidR="003218FF" w:rsidRPr="001E43A9" w:rsidRDefault="003218FF" w:rsidP="003218FF">
      <w:pPr>
        <w:suppressAutoHyphens/>
        <w:autoSpaceDE w:val="0"/>
        <w:autoSpaceDN w:val="0"/>
        <w:adjustRightInd w:val="0"/>
        <w:ind w:firstLine="720"/>
        <w:jc w:val="center"/>
        <w:rPr>
          <w:lang w:val="en"/>
        </w:rPr>
      </w:pPr>
    </w:p>
    <w:p w14:paraId="3033BB30" w14:textId="77777777" w:rsidR="003218FF" w:rsidRPr="001E43A9" w:rsidRDefault="003218FF" w:rsidP="003218FF">
      <w:pPr>
        <w:suppressAutoHyphens/>
        <w:autoSpaceDE w:val="0"/>
        <w:autoSpaceDN w:val="0"/>
        <w:adjustRightInd w:val="0"/>
        <w:ind w:firstLine="720"/>
        <w:jc w:val="center"/>
        <w:rPr>
          <w:b/>
          <w:bCs/>
          <w:sz w:val="28"/>
          <w:szCs w:val="28"/>
          <w:lang w:val="en"/>
        </w:rPr>
      </w:pPr>
      <w:r w:rsidRPr="001E43A9">
        <w:rPr>
          <w:noProof/>
          <w:sz w:val="22"/>
          <w:szCs w:val="22"/>
        </w:rPr>
        <w:drawing>
          <wp:inline distT="0" distB="0" distL="0" distR="0" wp14:anchorId="0D0350A0" wp14:editId="5338CD8F">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BA0F196" w14:textId="77777777" w:rsidR="003218FF" w:rsidRPr="001E43A9" w:rsidRDefault="003218FF" w:rsidP="003218FF">
      <w:pPr>
        <w:suppressAutoHyphens/>
        <w:autoSpaceDE w:val="0"/>
        <w:autoSpaceDN w:val="0"/>
        <w:adjustRightInd w:val="0"/>
        <w:ind w:firstLine="720"/>
        <w:rPr>
          <w:b/>
          <w:bCs/>
          <w:sz w:val="28"/>
          <w:szCs w:val="28"/>
          <w:lang w:val="en"/>
        </w:rPr>
      </w:pPr>
    </w:p>
    <w:p w14:paraId="3340AF32" w14:textId="77777777" w:rsidR="00BF4708" w:rsidRPr="001E43A9" w:rsidRDefault="00BF4708" w:rsidP="00BF4708">
      <w:pPr>
        <w:suppressAutoHyphens/>
        <w:autoSpaceDE w:val="0"/>
        <w:autoSpaceDN w:val="0"/>
        <w:adjustRightInd w:val="0"/>
        <w:spacing w:line="360" w:lineRule="auto"/>
        <w:ind w:firstLine="720"/>
        <w:jc w:val="center"/>
        <w:rPr>
          <w:b/>
          <w:bCs/>
          <w:sz w:val="32"/>
          <w:szCs w:val="32"/>
          <w:lang w:val="en"/>
        </w:rPr>
      </w:pPr>
      <w:r w:rsidRPr="001E43A9">
        <w:rPr>
          <w:b/>
          <w:bCs/>
          <w:sz w:val="32"/>
          <w:szCs w:val="32"/>
          <w:lang w:val="en"/>
        </w:rPr>
        <w:t>FINAL REPORT</w:t>
      </w:r>
    </w:p>
    <w:p w14:paraId="36107E4E" w14:textId="3244D30C" w:rsidR="003218FF" w:rsidRPr="001E43A9" w:rsidRDefault="00D03EC0" w:rsidP="00BF4708">
      <w:pPr>
        <w:suppressAutoHyphens/>
        <w:autoSpaceDE w:val="0"/>
        <w:autoSpaceDN w:val="0"/>
        <w:adjustRightInd w:val="0"/>
        <w:spacing w:line="360" w:lineRule="auto"/>
        <w:ind w:firstLine="720"/>
        <w:jc w:val="center"/>
        <w:rPr>
          <w:b/>
          <w:bCs/>
          <w:sz w:val="32"/>
          <w:szCs w:val="32"/>
          <w:lang w:val="vi-VN"/>
        </w:rPr>
      </w:pPr>
      <w:r w:rsidRPr="001E43A9">
        <w:rPr>
          <w:b/>
          <w:bCs/>
          <w:sz w:val="32"/>
          <w:szCs w:val="32"/>
          <w:lang w:val="en"/>
        </w:rPr>
        <w:t>SOFTWARE ENGINEERING</w:t>
      </w:r>
    </w:p>
    <w:p w14:paraId="31CA3F8B" w14:textId="77777777" w:rsidR="003218FF" w:rsidRPr="001E43A9" w:rsidRDefault="003218FF" w:rsidP="003218FF">
      <w:pPr>
        <w:suppressAutoHyphens/>
        <w:autoSpaceDE w:val="0"/>
        <w:autoSpaceDN w:val="0"/>
        <w:adjustRightInd w:val="0"/>
        <w:spacing w:line="360" w:lineRule="auto"/>
        <w:rPr>
          <w:b/>
          <w:bCs/>
          <w:lang w:val="vi-VN"/>
        </w:rPr>
      </w:pPr>
    </w:p>
    <w:p w14:paraId="120572D4" w14:textId="77777777" w:rsidR="00BF4708" w:rsidRPr="001E43A9" w:rsidRDefault="00BF4708" w:rsidP="00BF4708">
      <w:pPr>
        <w:suppressAutoHyphens/>
        <w:autoSpaceDE w:val="0"/>
        <w:autoSpaceDN w:val="0"/>
        <w:adjustRightInd w:val="0"/>
        <w:spacing w:line="360" w:lineRule="auto"/>
        <w:jc w:val="center"/>
        <w:rPr>
          <w:b/>
          <w:bCs/>
          <w:sz w:val="48"/>
          <w:szCs w:val="48"/>
          <w:lang w:val="vi-VN"/>
        </w:rPr>
      </w:pPr>
      <w:r w:rsidRPr="001E43A9">
        <w:rPr>
          <w:b/>
          <w:bCs/>
          <w:sz w:val="48"/>
          <w:szCs w:val="48"/>
          <w:lang w:val="vi-VN"/>
        </w:rPr>
        <w:t>FINAL REPORT</w:t>
      </w:r>
    </w:p>
    <w:p w14:paraId="32AD6777" w14:textId="48EFE524" w:rsidR="003218FF" w:rsidRPr="001E43A9" w:rsidRDefault="00D03EC0" w:rsidP="00BF4708">
      <w:pPr>
        <w:suppressAutoHyphens/>
        <w:autoSpaceDE w:val="0"/>
        <w:autoSpaceDN w:val="0"/>
        <w:adjustRightInd w:val="0"/>
        <w:spacing w:line="360" w:lineRule="auto"/>
        <w:jc w:val="center"/>
      </w:pPr>
      <w:r w:rsidRPr="001E43A9">
        <w:rPr>
          <w:b/>
          <w:bCs/>
          <w:sz w:val="48"/>
          <w:szCs w:val="48"/>
          <w:lang w:val="vi-VN"/>
        </w:rPr>
        <w:t>SOFTWARE ENGINEERING</w:t>
      </w:r>
    </w:p>
    <w:p w14:paraId="41671A85" w14:textId="77777777" w:rsidR="003218FF" w:rsidRPr="001E43A9" w:rsidRDefault="003218FF" w:rsidP="003218FF">
      <w:pPr>
        <w:suppressAutoHyphens/>
        <w:autoSpaceDE w:val="0"/>
        <w:autoSpaceDN w:val="0"/>
        <w:adjustRightInd w:val="0"/>
        <w:spacing w:line="360" w:lineRule="auto"/>
        <w:jc w:val="both"/>
        <w:rPr>
          <w:b/>
          <w:bCs/>
          <w:lang w:val="vi-VN"/>
        </w:rPr>
      </w:pPr>
    </w:p>
    <w:p w14:paraId="2B713570" w14:textId="77777777" w:rsidR="003218FF" w:rsidRPr="001E43A9" w:rsidRDefault="00DB7595" w:rsidP="003218FF">
      <w:pPr>
        <w:suppressAutoHyphens/>
        <w:autoSpaceDE w:val="0"/>
        <w:autoSpaceDN w:val="0"/>
        <w:adjustRightInd w:val="0"/>
        <w:spacing w:line="360" w:lineRule="auto"/>
        <w:jc w:val="both"/>
        <w:rPr>
          <w:b/>
          <w:bCs/>
          <w:color w:val="FF0000"/>
          <w:lang w:val="vi-VN"/>
        </w:rPr>
      </w:pPr>
      <w:r w:rsidRPr="001E43A9">
        <w:rPr>
          <w:b/>
          <w:bCs/>
          <w:color w:val="FF0000"/>
          <w:lang w:val="vi-VN"/>
        </w:rPr>
        <w:t xml:space="preserve"> </w:t>
      </w:r>
    </w:p>
    <w:p w14:paraId="122EAF2C" w14:textId="53417127" w:rsidR="003218FF" w:rsidRPr="001E43A9" w:rsidRDefault="003218FF" w:rsidP="003218FF">
      <w:pPr>
        <w:suppressAutoHyphens/>
        <w:autoSpaceDE w:val="0"/>
        <w:autoSpaceDN w:val="0"/>
        <w:adjustRightInd w:val="0"/>
        <w:spacing w:line="360" w:lineRule="auto"/>
        <w:jc w:val="both"/>
        <w:rPr>
          <w:b/>
          <w:bCs/>
          <w:lang w:val="vi-VN"/>
        </w:rPr>
      </w:pPr>
    </w:p>
    <w:p w14:paraId="2402E19C" w14:textId="77777777" w:rsidR="003218FF" w:rsidRPr="001E43A9" w:rsidRDefault="003218FF" w:rsidP="003218FF">
      <w:pPr>
        <w:suppressAutoHyphens/>
        <w:autoSpaceDE w:val="0"/>
        <w:autoSpaceDN w:val="0"/>
        <w:adjustRightInd w:val="0"/>
        <w:spacing w:line="360" w:lineRule="auto"/>
        <w:jc w:val="both"/>
        <w:rPr>
          <w:b/>
          <w:bCs/>
          <w:lang w:val="vi-VN"/>
        </w:rPr>
      </w:pPr>
    </w:p>
    <w:p w14:paraId="695D85F1" w14:textId="78CDED64" w:rsidR="002F3142" w:rsidRPr="001E43A9" w:rsidRDefault="00BF4708" w:rsidP="002F3142">
      <w:pPr>
        <w:suppressAutoHyphens/>
        <w:autoSpaceDE w:val="0"/>
        <w:autoSpaceDN w:val="0"/>
        <w:adjustRightInd w:val="0"/>
        <w:spacing w:line="360" w:lineRule="auto"/>
        <w:jc w:val="right"/>
        <w:rPr>
          <w:sz w:val="28"/>
          <w:szCs w:val="28"/>
        </w:rPr>
      </w:pPr>
      <w:r w:rsidRPr="001E43A9">
        <w:rPr>
          <w:i/>
          <w:sz w:val="28"/>
          <w:szCs w:val="28"/>
          <w:lang w:val="vi-VN"/>
        </w:rPr>
        <w:t xml:space="preserve">Instructor: </w:t>
      </w:r>
      <w:r w:rsidRPr="001E43A9">
        <w:rPr>
          <w:b/>
          <w:sz w:val="28"/>
          <w:szCs w:val="28"/>
          <w:lang w:val="vi-VN"/>
        </w:rPr>
        <w:t>Master. Pham Thai Ky Trung</w:t>
      </w:r>
    </w:p>
    <w:p w14:paraId="43E869BC" w14:textId="11797B14" w:rsidR="002F3142" w:rsidRPr="001E43A9" w:rsidRDefault="00BF4708" w:rsidP="002F3142">
      <w:pPr>
        <w:suppressAutoHyphens/>
        <w:autoSpaceDE w:val="0"/>
        <w:autoSpaceDN w:val="0"/>
        <w:adjustRightInd w:val="0"/>
        <w:spacing w:line="360" w:lineRule="auto"/>
        <w:jc w:val="right"/>
        <w:rPr>
          <w:b/>
          <w:bCs/>
          <w:sz w:val="28"/>
          <w:szCs w:val="28"/>
          <w:lang w:val="vi-VN"/>
        </w:rPr>
      </w:pPr>
      <w:r w:rsidRPr="001E43A9">
        <w:rPr>
          <w:i/>
          <w:sz w:val="28"/>
          <w:szCs w:val="28"/>
          <w:lang w:val="vi-VN"/>
        </w:rPr>
        <w:t>Student</w:t>
      </w:r>
      <w:r w:rsidR="002F3142" w:rsidRPr="001E43A9">
        <w:rPr>
          <w:sz w:val="28"/>
          <w:szCs w:val="28"/>
          <w:lang w:val="vi-VN"/>
        </w:rPr>
        <w:t>:</w:t>
      </w:r>
      <w:r w:rsidR="002F3142" w:rsidRPr="001E43A9">
        <w:rPr>
          <w:b/>
          <w:bCs/>
          <w:sz w:val="28"/>
          <w:szCs w:val="28"/>
          <w:lang w:val="vi-VN"/>
        </w:rPr>
        <w:t xml:space="preserve"> </w:t>
      </w:r>
      <w:r w:rsidRPr="001E43A9">
        <w:rPr>
          <w:b/>
          <w:bCs/>
          <w:sz w:val="28"/>
          <w:szCs w:val="28"/>
          <w:lang w:val="vi-VN"/>
        </w:rPr>
        <w:t>Kieu Thanh Phat</w:t>
      </w:r>
      <w:r w:rsidR="00CC29FF" w:rsidRPr="001E43A9">
        <w:rPr>
          <w:b/>
          <w:bCs/>
          <w:sz w:val="28"/>
          <w:szCs w:val="28"/>
          <w:lang w:val="vi-VN"/>
        </w:rPr>
        <w:t xml:space="preserve"> – 521H0125</w:t>
      </w:r>
    </w:p>
    <w:p w14:paraId="6F898CED" w14:textId="5B292301" w:rsidR="00CC29FF" w:rsidRPr="001E43A9" w:rsidRDefault="00BF4708" w:rsidP="00D03EC0">
      <w:pPr>
        <w:suppressAutoHyphens/>
        <w:autoSpaceDE w:val="0"/>
        <w:autoSpaceDN w:val="0"/>
        <w:adjustRightInd w:val="0"/>
        <w:spacing w:line="360" w:lineRule="auto"/>
        <w:jc w:val="right"/>
        <w:rPr>
          <w:b/>
          <w:bCs/>
          <w:sz w:val="28"/>
          <w:szCs w:val="28"/>
          <w:lang w:val="vi-VN"/>
        </w:rPr>
      </w:pPr>
      <w:r w:rsidRPr="001E43A9">
        <w:rPr>
          <w:b/>
          <w:bCs/>
          <w:sz w:val="28"/>
          <w:szCs w:val="28"/>
          <w:lang w:val="vi-VN"/>
        </w:rPr>
        <w:t>Tran Dang Dang Khoa</w:t>
      </w:r>
      <w:r w:rsidR="00CC29FF" w:rsidRPr="001E43A9">
        <w:rPr>
          <w:b/>
          <w:bCs/>
          <w:sz w:val="28"/>
          <w:szCs w:val="28"/>
          <w:lang w:val="vi-VN"/>
        </w:rPr>
        <w:t xml:space="preserve"> – 521H0086</w:t>
      </w:r>
    </w:p>
    <w:p w14:paraId="462D1C73" w14:textId="4F187859" w:rsidR="002F3142" w:rsidRPr="001E43A9" w:rsidRDefault="00BF4708" w:rsidP="002F3142">
      <w:pPr>
        <w:suppressAutoHyphens/>
        <w:autoSpaceDE w:val="0"/>
        <w:autoSpaceDN w:val="0"/>
        <w:adjustRightInd w:val="0"/>
        <w:spacing w:line="360" w:lineRule="auto"/>
        <w:jc w:val="right"/>
        <w:rPr>
          <w:sz w:val="28"/>
          <w:szCs w:val="28"/>
        </w:rPr>
      </w:pPr>
      <w:r w:rsidRPr="001E43A9">
        <w:rPr>
          <w:i/>
          <w:sz w:val="28"/>
          <w:szCs w:val="28"/>
          <w:lang w:val="vi-VN"/>
        </w:rPr>
        <w:t>Class</w:t>
      </w:r>
      <w:r w:rsidR="002F3142" w:rsidRPr="001E43A9">
        <w:rPr>
          <w:i/>
          <w:sz w:val="28"/>
          <w:szCs w:val="28"/>
          <w:lang w:val="vi-VN"/>
        </w:rPr>
        <w:t xml:space="preserve"> </w:t>
      </w:r>
      <w:r w:rsidR="002F3142" w:rsidRPr="001E43A9">
        <w:rPr>
          <w:b/>
          <w:bCs/>
          <w:sz w:val="28"/>
          <w:szCs w:val="28"/>
          <w:lang w:val="vi-VN"/>
        </w:rPr>
        <w:t>: 21H50203</w:t>
      </w:r>
      <w:r w:rsidR="00D03EC0" w:rsidRPr="001E43A9">
        <w:rPr>
          <w:b/>
          <w:bCs/>
          <w:sz w:val="28"/>
          <w:szCs w:val="28"/>
        </w:rPr>
        <w:t xml:space="preserve"> </w:t>
      </w:r>
    </w:p>
    <w:p w14:paraId="4BA948BC" w14:textId="55968093" w:rsidR="002F3142" w:rsidRPr="001E43A9" w:rsidRDefault="00BF4708" w:rsidP="002F3142">
      <w:pPr>
        <w:suppressAutoHyphens/>
        <w:autoSpaceDE w:val="0"/>
        <w:autoSpaceDN w:val="0"/>
        <w:adjustRightInd w:val="0"/>
        <w:spacing w:line="360" w:lineRule="auto"/>
        <w:jc w:val="right"/>
        <w:rPr>
          <w:sz w:val="28"/>
          <w:szCs w:val="28"/>
          <w:lang w:val="vi-VN"/>
        </w:rPr>
      </w:pPr>
      <w:r w:rsidRPr="001E43A9">
        <w:rPr>
          <w:sz w:val="28"/>
          <w:szCs w:val="28"/>
        </w:rPr>
        <w:t>Course</w:t>
      </w:r>
      <w:r w:rsidR="002F3142" w:rsidRPr="001E43A9">
        <w:rPr>
          <w:sz w:val="28"/>
          <w:szCs w:val="28"/>
          <w:lang w:val="vi-VN"/>
        </w:rPr>
        <w:t xml:space="preserve"> </w:t>
      </w:r>
      <w:r w:rsidR="002F3142" w:rsidRPr="001E43A9">
        <w:rPr>
          <w:b/>
          <w:bCs/>
          <w:sz w:val="28"/>
          <w:szCs w:val="28"/>
          <w:lang w:val="vi-VN"/>
        </w:rPr>
        <w:t>: 25</w:t>
      </w:r>
    </w:p>
    <w:p w14:paraId="51902841" w14:textId="77777777" w:rsidR="003218FF" w:rsidRPr="001E43A9" w:rsidRDefault="003218FF" w:rsidP="003218FF">
      <w:pPr>
        <w:suppressAutoHyphens/>
        <w:autoSpaceDE w:val="0"/>
        <w:autoSpaceDN w:val="0"/>
        <w:adjustRightInd w:val="0"/>
        <w:jc w:val="center"/>
        <w:rPr>
          <w:b/>
          <w:bCs/>
          <w:lang w:val="vi-VN"/>
        </w:rPr>
      </w:pPr>
    </w:p>
    <w:p w14:paraId="39A2A20F" w14:textId="77777777" w:rsidR="00BF4708" w:rsidRPr="001E43A9" w:rsidRDefault="00BF4708" w:rsidP="003218FF">
      <w:pPr>
        <w:suppressAutoHyphens/>
        <w:autoSpaceDE w:val="0"/>
        <w:autoSpaceDN w:val="0"/>
        <w:adjustRightInd w:val="0"/>
        <w:jc w:val="center"/>
        <w:rPr>
          <w:b/>
          <w:bCs/>
          <w:iCs/>
          <w:sz w:val="28"/>
          <w:szCs w:val="28"/>
          <w:lang w:val="vi-VN"/>
        </w:rPr>
      </w:pPr>
      <w:r w:rsidRPr="001E43A9">
        <w:rPr>
          <w:b/>
          <w:bCs/>
          <w:iCs/>
          <w:sz w:val="28"/>
          <w:szCs w:val="28"/>
          <w:lang w:val="vi-VN"/>
        </w:rPr>
        <w:t xml:space="preserve">HO CHI MINH CITY, 2023 </w:t>
      </w:r>
    </w:p>
    <w:p w14:paraId="37A1B59D" w14:textId="77777777" w:rsidR="00D03EC0" w:rsidRPr="001E43A9" w:rsidRDefault="00D03EC0" w:rsidP="00BF4708">
      <w:pPr>
        <w:suppressAutoHyphens/>
        <w:autoSpaceDE w:val="0"/>
        <w:autoSpaceDN w:val="0"/>
        <w:adjustRightInd w:val="0"/>
        <w:jc w:val="center"/>
        <w:rPr>
          <w:bCs/>
          <w:sz w:val="28"/>
          <w:szCs w:val="28"/>
          <w:lang w:val="en"/>
        </w:rPr>
      </w:pPr>
    </w:p>
    <w:p w14:paraId="72AEBB6E" w14:textId="77777777" w:rsidR="00D03EC0" w:rsidRPr="001E43A9" w:rsidRDefault="00D03EC0" w:rsidP="00BF4708">
      <w:pPr>
        <w:suppressAutoHyphens/>
        <w:autoSpaceDE w:val="0"/>
        <w:autoSpaceDN w:val="0"/>
        <w:adjustRightInd w:val="0"/>
        <w:jc w:val="center"/>
        <w:rPr>
          <w:bCs/>
          <w:sz w:val="28"/>
          <w:szCs w:val="28"/>
          <w:lang w:val="en"/>
        </w:rPr>
      </w:pPr>
    </w:p>
    <w:p w14:paraId="57A9B875" w14:textId="77777777" w:rsidR="00D03EC0" w:rsidRPr="001E43A9" w:rsidRDefault="00D03EC0" w:rsidP="00BF4708">
      <w:pPr>
        <w:suppressAutoHyphens/>
        <w:autoSpaceDE w:val="0"/>
        <w:autoSpaceDN w:val="0"/>
        <w:adjustRightInd w:val="0"/>
        <w:jc w:val="center"/>
        <w:rPr>
          <w:bCs/>
          <w:sz w:val="28"/>
          <w:szCs w:val="28"/>
          <w:lang w:val="en"/>
        </w:rPr>
      </w:pPr>
    </w:p>
    <w:p w14:paraId="3F31C0D0" w14:textId="77777777" w:rsidR="00D03EC0" w:rsidRPr="001E43A9" w:rsidRDefault="00D03EC0" w:rsidP="00BF4708">
      <w:pPr>
        <w:suppressAutoHyphens/>
        <w:autoSpaceDE w:val="0"/>
        <w:autoSpaceDN w:val="0"/>
        <w:adjustRightInd w:val="0"/>
        <w:jc w:val="center"/>
        <w:rPr>
          <w:bCs/>
          <w:sz w:val="28"/>
          <w:szCs w:val="28"/>
          <w:lang w:val="en"/>
        </w:rPr>
      </w:pPr>
    </w:p>
    <w:p w14:paraId="621F0D27" w14:textId="6869D588" w:rsidR="00BF4708" w:rsidRPr="001E43A9" w:rsidRDefault="00BF4708" w:rsidP="00BF4708">
      <w:pPr>
        <w:suppressAutoHyphens/>
        <w:autoSpaceDE w:val="0"/>
        <w:autoSpaceDN w:val="0"/>
        <w:adjustRightInd w:val="0"/>
        <w:jc w:val="center"/>
        <w:rPr>
          <w:bCs/>
          <w:sz w:val="28"/>
          <w:szCs w:val="28"/>
          <w:lang w:val="en"/>
        </w:rPr>
      </w:pPr>
      <w:r w:rsidRPr="001E43A9">
        <w:rPr>
          <w:bCs/>
          <w:sz w:val="28"/>
          <w:szCs w:val="28"/>
          <w:lang w:val="en"/>
        </w:rPr>
        <w:lastRenderedPageBreak/>
        <w:t>VIETNAM GENERAL CONFEDERATION OF LABOR</w:t>
      </w:r>
    </w:p>
    <w:p w14:paraId="5C488CB9" w14:textId="77777777" w:rsidR="00BF4708" w:rsidRPr="001E43A9" w:rsidRDefault="00BF4708" w:rsidP="00BF4708">
      <w:pPr>
        <w:suppressAutoHyphens/>
        <w:autoSpaceDE w:val="0"/>
        <w:autoSpaceDN w:val="0"/>
        <w:adjustRightInd w:val="0"/>
        <w:jc w:val="center"/>
        <w:rPr>
          <w:b/>
          <w:bCs/>
          <w:sz w:val="28"/>
          <w:szCs w:val="28"/>
          <w:lang w:val="vi-VN"/>
        </w:rPr>
      </w:pPr>
      <w:r w:rsidRPr="001E43A9">
        <w:rPr>
          <w:b/>
          <w:bCs/>
          <w:sz w:val="28"/>
          <w:szCs w:val="28"/>
          <w:lang w:val="vi-VN"/>
        </w:rPr>
        <w:t>TON DUC THANG UNIVERSITY</w:t>
      </w:r>
    </w:p>
    <w:p w14:paraId="664B8333" w14:textId="77777777" w:rsidR="00BF4708" w:rsidRPr="001E43A9" w:rsidRDefault="00BF4708" w:rsidP="00BF4708">
      <w:pPr>
        <w:suppressAutoHyphens/>
        <w:autoSpaceDE w:val="0"/>
        <w:autoSpaceDN w:val="0"/>
        <w:adjustRightInd w:val="0"/>
        <w:jc w:val="center"/>
        <w:rPr>
          <w:sz w:val="28"/>
          <w:szCs w:val="28"/>
          <w:lang w:val="en"/>
        </w:rPr>
      </w:pPr>
      <w:r w:rsidRPr="001E43A9">
        <w:rPr>
          <w:b/>
          <w:bCs/>
          <w:sz w:val="28"/>
          <w:szCs w:val="28"/>
          <w:lang w:val="vi-VN"/>
        </w:rPr>
        <w:t>FACULTY OF INFORMATION TECHNOLOGY</w:t>
      </w:r>
    </w:p>
    <w:p w14:paraId="5A3F85EE" w14:textId="77777777" w:rsidR="003218FF" w:rsidRPr="001E43A9" w:rsidRDefault="003218FF" w:rsidP="003218FF">
      <w:pPr>
        <w:suppressAutoHyphens/>
        <w:autoSpaceDE w:val="0"/>
        <w:autoSpaceDN w:val="0"/>
        <w:adjustRightInd w:val="0"/>
        <w:ind w:firstLine="720"/>
        <w:jc w:val="center"/>
        <w:rPr>
          <w:lang w:val="en"/>
        </w:rPr>
      </w:pPr>
    </w:p>
    <w:p w14:paraId="2ADF6277" w14:textId="520A6F78" w:rsidR="003218FF" w:rsidRPr="001E43A9" w:rsidRDefault="003218FF" w:rsidP="00925270">
      <w:pPr>
        <w:suppressAutoHyphens/>
        <w:autoSpaceDE w:val="0"/>
        <w:autoSpaceDN w:val="0"/>
        <w:adjustRightInd w:val="0"/>
        <w:ind w:firstLine="720"/>
        <w:jc w:val="center"/>
        <w:rPr>
          <w:b/>
          <w:bCs/>
          <w:sz w:val="28"/>
          <w:szCs w:val="28"/>
          <w:lang w:val="en"/>
        </w:rPr>
      </w:pPr>
      <w:r w:rsidRPr="001E43A9">
        <w:rPr>
          <w:noProof/>
          <w:sz w:val="22"/>
          <w:szCs w:val="22"/>
        </w:rPr>
        <w:drawing>
          <wp:inline distT="0" distB="0" distL="0" distR="0" wp14:anchorId="4532D312" wp14:editId="49D83780">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56D14240" w14:textId="77777777" w:rsidR="003218FF" w:rsidRPr="001E43A9" w:rsidRDefault="003218FF" w:rsidP="003218FF">
      <w:pPr>
        <w:suppressAutoHyphens/>
        <w:autoSpaceDE w:val="0"/>
        <w:autoSpaceDN w:val="0"/>
        <w:adjustRightInd w:val="0"/>
        <w:ind w:firstLine="720"/>
        <w:rPr>
          <w:b/>
          <w:bCs/>
          <w:sz w:val="28"/>
          <w:szCs w:val="28"/>
          <w:lang w:val="en"/>
        </w:rPr>
      </w:pPr>
    </w:p>
    <w:p w14:paraId="2DEFEC6F" w14:textId="77777777" w:rsidR="00BF4708" w:rsidRPr="001E43A9" w:rsidRDefault="00BF4708" w:rsidP="00BF4708">
      <w:pPr>
        <w:suppressAutoHyphens/>
        <w:autoSpaceDE w:val="0"/>
        <w:autoSpaceDN w:val="0"/>
        <w:adjustRightInd w:val="0"/>
        <w:spacing w:line="360" w:lineRule="auto"/>
        <w:ind w:firstLine="720"/>
        <w:jc w:val="center"/>
        <w:rPr>
          <w:b/>
          <w:bCs/>
          <w:sz w:val="32"/>
          <w:szCs w:val="32"/>
          <w:lang w:val="en"/>
        </w:rPr>
      </w:pPr>
      <w:r w:rsidRPr="001E43A9">
        <w:rPr>
          <w:b/>
          <w:bCs/>
          <w:sz w:val="32"/>
          <w:szCs w:val="32"/>
          <w:lang w:val="en"/>
        </w:rPr>
        <w:t>FINAL REPORT</w:t>
      </w:r>
    </w:p>
    <w:p w14:paraId="684E1997" w14:textId="213BDA48" w:rsidR="00BF4708" w:rsidRPr="001E43A9" w:rsidRDefault="00C9075D" w:rsidP="00BF4708">
      <w:pPr>
        <w:suppressAutoHyphens/>
        <w:autoSpaceDE w:val="0"/>
        <w:autoSpaceDN w:val="0"/>
        <w:adjustRightInd w:val="0"/>
        <w:spacing w:line="360" w:lineRule="auto"/>
        <w:ind w:firstLine="720"/>
        <w:jc w:val="center"/>
        <w:rPr>
          <w:b/>
          <w:bCs/>
          <w:sz w:val="32"/>
          <w:szCs w:val="32"/>
          <w:lang w:val="vi-VN"/>
        </w:rPr>
      </w:pPr>
      <w:r>
        <w:rPr>
          <w:b/>
          <w:bCs/>
          <w:sz w:val="32"/>
          <w:szCs w:val="32"/>
          <w:lang w:val="en"/>
        </w:rPr>
        <w:t>SOFT</w:t>
      </w:r>
      <w:r w:rsidR="00AF33D9">
        <w:rPr>
          <w:b/>
          <w:bCs/>
          <w:sz w:val="32"/>
          <w:szCs w:val="32"/>
          <w:lang w:val="en"/>
        </w:rPr>
        <w:t>WARE ENGINEERING</w:t>
      </w:r>
      <w:r w:rsidR="00BF4708" w:rsidRPr="001E43A9">
        <w:rPr>
          <w:b/>
          <w:bCs/>
          <w:sz w:val="32"/>
          <w:szCs w:val="32"/>
          <w:lang w:val="vi-VN"/>
        </w:rPr>
        <w:t xml:space="preserve"> </w:t>
      </w:r>
    </w:p>
    <w:p w14:paraId="1738A9B3" w14:textId="77777777" w:rsidR="00BF4708" w:rsidRPr="001E43A9" w:rsidRDefault="00BF4708" w:rsidP="00BF4708">
      <w:pPr>
        <w:suppressAutoHyphens/>
        <w:autoSpaceDE w:val="0"/>
        <w:autoSpaceDN w:val="0"/>
        <w:adjustRightInd w:val="0"/>
        <w:spacing w:line="360" w:lineRule="auto"/>
        <w:rPr>
          <w:b/>
          <w:bCs/>
          <w:lang w:val="vi-VN"/>
        </w:rPr>
      </w:pPr>
    </w:p>
    <w:p w14:paraId="73D2E475" w14:textId="77777777" w:rsidR="00BF4708" w:rsidRPr="001E43A9" w:rsidRDefault="00BF4708" w:rsidP="00BF4708">
      <w:pPr>
        <w:suppressAutoHyphens/>
        <w:autoSpaceDE w:val="0"/>
        <w:autoSpaceDN w:val="0"/>
        <w:adjustRightInd w:val="0"/>
        <w:spacing w:line="360" w:lineRule="auto"/>
        <w:jc w:val="center"/>
        <w:rPr>
          <w:b/>
          <w:bCs/>
          <w:sz w:val="48"/>
          <w:szCs w:val="48"/>
          <w:lang w:val="vi-VN"/>
        </w:rPr>
      </w:pPr>
      <w:r w:rsidRPr="001E43A9">
        <w:rPr>
          <w:b/>
          <w:bCs/>
          <w:sz w:val="48"/>
          <w:szCs w:val="48"/>
          <w:lang w:val="vi-VN"/>
        </w:rPr>
        <w:t>FINAL REPORT</w:t>
      </w:r>
    </w:p>
    <w:p w14:paraId="7C9351B0" w14:textId="2F06ABB3" w:rsidR="00BF4708" w:rsidRPr="001E43A9" w:rsidRDefault="00AF33D9" w:rsidP="00BF4708">
      <w:pPr>
        <w:suppressAutoHyphens/>
        <w:autoSpaceDE w:val="0"/>
        <w:autoSpaceDN w:val="0"/>
        <w:adjustRightInd w:val="0"/>
        <w:spacing w:line="360" w:lineRule="auto"/>
        <w:jc w:val="center"/>
        <w:rPr>
          <w:b/>
          <w:bCs/>
          <w:lang w:val="vi-VN"/>
        </w:rPr>
      </w:pPr>
      <w:r>
        <w:rPr>
          <w:b/>
          <w:bCs/>
          <w:sz w:val="48"/>
          <w:szCs w:val="48"/>
          <w:lang w:val="vi-VN"/>
        </w:rPr>
        <w:t>SOFTWARE ENGINEERING</w:t>
      </w:r>
    </w:p>
    <w:p w14:paraId="0992F8E3" w14:textId="77777777" w:rsidR="003218FF" w:rsidRPr="001E43A9" w:rsidRDefault="003218FF" w:rsidP="003218FF">
      <w:pPr>
        <w:suppressAutoHyphens/>
        <w:autoSpaceDE w:val="0"/>
        <w:autoSpaceDN w:val="0"/>
        <w:adjustRightInd w:val="0"/>
        <w:jc w:val="both"/>
        <w:rPr>
          <w:b/>
          <w:bCs/>
          <w:lang w:val="en"/>
        </w:rPr>
      </w:pPr>
    </w:p>
    <w:p w14:paraId="6662D6FB" w14:textId="75632FD9" w:rsidR="003218FF" w:rsidRPr="001E43A9" w:rsidRDefault="003218FF" w:rsidP="003218FF">
      <w:pPr>
        <w:suppressAutoHyphens/>
        <w:autoSpaceDE w:val="0"/>
        <w:autoSpaceDN w:val="0"/>
        <w:adjustRightInd w:val="0"/>
        <w:jc w:val="both"/>
        <w:rPr>
          <w:b/>
          <w:bCs/>
          <w:lang w:val="en"/>
        </w:rPr>
      </w:pPr>
    </w:p>
    <w:p w14:paraId="792F8F31" w14:textId="30953247" w:rsidR="00925270" w:rsidRPr="001E43A9" w:rsidRDefault="00925270" w:rsidP="003218FF">
      <w:pPr>
        <w:suppressAutoHyphens/>
        <w:autoSpaceDE w:val="0"/>
        <w:autoSpaceDN w:val="0"/>
        <w:adjustRightInd w:val="0"/>
        <w:jc w:val="both"/>
        <w:rPr>
          <w:b/>
          <w:bCs/>
          <w:lang w:val="en"/>
        </w:rPr>
      </w:pPr>
    </w:p>
    <w:p w14:paraId="66B6A1C9" w14:textId="07698D9D" w:rsidR="00925270" w:rsidRPr="001E43A9" w:rsidRDefault="00925270" w:rsidP="003218FF">
      <w:pPr>
        <w:suppressAutoHyphens/>
        <w:autoSpaceDE w:val="0"/>
        <w:autoSpaceDN w:val="0"/>
        <w:adjustRightInd w:val="0"/>
        <w:jc w:val="both"/>
        <w:rPr>
          <w:b/>
          <w:bCs/>
          <w:lang w:val="en"/>
        </w:rPr>
      </w:pPr>
    </w:p>
    <w:p w14:paraId="776A8198" w14:textId="77777777" w:rsidR="00925270" w:rsidRPr="001E43A9" w:rsidRDefault="00925270" w:rsidP="003218FF">
      <w:pPr>
        <w:suppressAutoHyphens/>
        <w:autoSpaceDE w:val="0"/>
        <w:autoSpaceDN w:val="0"/>
        <w:adjustRightInd w:val="0"/>
        <w:jc w:val="both"/>
        <w:rPr>
          <w:b/>
          <w:bCs/>
          <w:lang w:val="en"/>
        </w:rPr>
      </w:pPr>
    </w:p>
    <w:p w14:paraId="78DE5610" w14:textId="77777777" w:rsidR="003218FF" w:rsidRPr="001E43A9" w:rsidRDefault="003218FF" w:rsidP="003218FF">
      <w:pPr>
        <w:suppressAutoHyphens/>
        <w:autoSpaceDE w:val="0"/>
        <w:autoSpaceDN w:val="0"/>
        <w:adjustRightInd w:val="0"/>
        <w:jc w:val="both"/>
        <w:rPr>
          <w:b/>
          <w:bCs/>
          <w:lang w:val="en"/>
        </w:rPr>
      </w:pPr>
    </w:p>
    <w:p w14:paraId="609A96AE" w14:textId="77777777" w:rsidR="00BF4708" w:rsidRPr="001E43A9" w:rsidRDefault="00BF4708" w:rsidP="00BF4708">
      <w:pPr>
        <w:suppressAutoHyphens/>
        <w:autoSpaceDE w:val="0"/>
        <w:autoSpaceDN w:val="0"/>
        <w:adjustRightInd w:val="0"/>
        <w:spacing w:line="360" w:lineRule="auto"/>
        <w:jc w:val="right"/>
        <w:rPr>
          <w:sz w:val="28"/>
          <w:szCs w:val="28"/>
        </w:rPr>
      </w:pPr>
      <w:r w:rsidRPr="001E43A9">
        <w:rPr>
          <w:i/>
          <w:sz w:val="28"/>
          <w:szCs w:val="28"/>
          <w:lang w:val="vi-VN"/>
        </w:rPr>
        <w:t xml:space="preserve">Instructor: </w:t>
      </w:r>
      <w:r w:rsidRPr="001E43A9">
        <w:rPr>
          <w:b/>
          <w:sz w:val="28"/>
          <w:szCs w:val="28"/>
          <w:lang w:val="vi-VN"/>
        </w:rPr>
        <w:t>Master. Pham Thai Ky Trung</w:t>
      </w:r>
    </w:p>
    <w:p w14:paraId="259382E1" w14:textId="77777777" w:rsidR="00BF4708" w:rsidRPr="001E43A9" w:rsidRDefault="00BF4708" w:rsidP="00BF4708">
      <w:pPr>
        <w:suppressAutoHyphens/>
        <w:autoSpaceDE w:val="0"/>
        <w:autoSpaceDN w:val="0"/>
        <w:adjustRightInd w:val="0"/>
        <w:spacing w:line="360" w:lineRule="auto"/>
        <w:jc w:val="right"/>
        <w:rPr>
          <w:b/>
          <w:bCs/>
          <w:sz w:val="28"/>
          <w:szCs w:val="28"/>
          <w:lang w:val="vi-VN"/>
        </w:rPr>
      </w:pPr>
      <w:r w:rsidRPr="001E43A9">
        <w:rPr>
          <w:i/>
          <w:sz w:val="28"/>
          <w:szCs w:val="28"/>
          <w:lang w:val="vi-VN"/>
        </w:rPr>
        <w:t>Student</w:t>
      </w:r>
      <w:r w:rsidRPr="001E43A9">
        <w:rPr>
          <w:sz w:val="28"/>
          <w:szCs w:val="28"/>
          <w:lang w:val="vi-VN"/>
        </w:rPr>
        <w:t>:</w:t>
      </w:r>
      <w:r w:rsidRPr="001E43A9">
        <w:rPr>
          <w:b/>
          <w:bCs/>
          <w:sz w:val="28"/>
          <w:szCs w:val="28"/>
          <w:lang w:val="vi-VN"/>
        </w:rPr>
        <w:t xml:space="preserve"> Kieu Thanh Phat – 521H0125</w:t>
      </w:r>
    </w:p>
    <w:p w14:paraId="47C6BC50" w14:textId="59B72F1B" w:rsidR="00BF4708" w:rsidRPr="001E43A9" w:rsidRDefault="00BF4708" w:rsidP="00D03EC0">
      <w:pPr>
        <w:suppressAutoHyphens/>
        <w:autoSpaceDE w:val="0"/>
        <w:autoSpaceDN w:val="0"/>
        <w:adjustRightInd w:val="0"/>
        <w:spacing w:line="360" w:lineRule="auto"/>
        <w:jc w:val="right"/>
        <w:rPr>
          <w:b/>
          <w:bCs/>
          <w:sz w:val="28"/>
          <w:szCs w:val="28"/>
          <w:lang w:val="vi-VN"/>
        </w:rPr>
      </w:pPr>
      <w:r w:rsidRPr="001E43A9">
        <w:rPr>
          <w:b/>
          <w:bCs/>
          <w:sz w:val="28"/>
          <w:szCs w:val="28"/>
          <w:lang w:val="vi-VN"/>
        </w:rPr>
        <w:t>Tran Dang Dang Khoa – 521H0086</w:t>
      </w:r>
    </w:p>
    <w:p w14:paraId="2E331B56" w14:textId="763C9F40" w:rsidR="00BF4708" w:rsidRPr="001E43A9" w:rsidRDefault="00BF4708" w:rsidP="00BF4708">
      <w:pPr>
        <w:suppressAutoHyphens/>
        <w:autoSpaceDE w:val="0"/>
        <w:autoSpaceDN w:val="0"/>
        <w:adjustRightInd w:val="0"/>
        <w:spacing w:line="360" w:lineRule="auto"/>
        <w:jc w:val="right"/>
        <w:rPr>
          <w:sz w:val="28"/>
          <w:szCs w:val="28"/>
        </w:rPr>
      </w:pPr>
      <w:r w:rsidRPr="001E43A9">
        <w:rPr>
          <w:i/>
          <w:sz w:val="28"/>
          <w:szCs w:val="28"/>
          <w:lang w:val="vi-VN"/>
        </w:rPr>
        <w:t xml:space="preserve">Class </w:t>
      </w:r>
      <w:r w:rsidRPr="001E43A9">
        <w:rPr>
          <w:b/>
          <w:bCs/>
          <w:sz w:val="28"/>
          <w:szCs w:val="28"/>
          <w:lang w:val="vi-VN"/>
        </w:rPr>
        <w:t>: 21H50203</w:t>
      </w:r>
    </w:p>
    <w:p w14:paraId="79AC76A6" w14:textId="77777777" w:rsidR="00BF4708" w:rsidRPr="001E43A9" w:rsidRDefault="00BF4708" w:rsidP="00BF4708">
      <w:pPr>
        <w:suppressAutoHyphens/>
        <w:autoSpaceDE w:val="0"/>
        <w:autoSpaceDN w:val="0"/>
        <w:adjustRightInd w:val="0"/>
        <w:spacing w:line="360" w:lineRule="auto"/>
        <w:jc w:val="right"/>
        <w:rPr>
          <w:sz w:val="28"/>
          <w:szCs w:val="28"/>
          <w:lang w:val="vi-VN"/>
        </w:rPr>
      </w:pPr>
      <w:r w:rsidRPr="001E43A9">
        <w:rPr>
          <w:sz w:val="28"/>
          <w:szCs w:val="28"/>
        </w:rPr>
        <w:t>Course</w:t>
      </w:r>
      <w:r w:rsidRPr="001E43A9">
        <w:rPr>
          <w:sz w:val="28"/>
          <w:szCs w:val="28"/>
          <w:lang w:val="vi-VN"/>
        </w:rPr>
        <w:t xml:space="preserve"> </w:t>
      </w:r>
      <w:r w:rsidRPr="001E43A9">
        <w:rPr>
          <w:b/>
          <w:bCs/>
          <w:sz w:val="28"/>
          <w:szCs w:val="28"/>
          <w:lang w:val="vi-VN"/>
        </w:rPr>
        <w:t>: 25</w:t>
      </w:r>
    </w:p>
    <w:p w14:paraId="6850B849" w14:textId="77777777" w:rsidR="00BF4708" w:rsidRPr="001E43A9" w:rsidRDefault="00BF4708" w:rsidP="00BF4708">
      <w:pPr>
        <w:suppressAutoHyphens/>
        <w:autoSpaceDE w:val="0"/>
        <w:autoSpaceDN w:val="0"/>
        <w:adjustRightInd w:val="0"/>
        <w:jc w:val="center"/>
        <w:rPr>
          <w:b/>
          <w:bCs/>
          <w:lang w:val="vi-VN"/>
        </w:rPr>
      </w:pPr>
    </w:p>
    <w:p w14:paraId="7BBABDA1" w14:textId="77777777" w:rsidR="00BF4708" w:rsidRPr="001E43A9" w:rsidRDefault="00BF4708" w:rsidP="00BF4708">
      <w:pPr>
        <w:suppressAutoHyphens/>
        <w:autoSpaceDE w:val="0"/>
        <w:autoSpaceDN w:val="0"/>
        <w:adjustRightInd w:val="0"/>
        <w:jc w:val="center"/>
        <w:rPr>
          <w:b/>
          <w:bCs/>
          <w:iCs/>
          <w:sz w:val="28"/>
          <w:szCs w:val="28"/>
          <w:lang w:val="vi-VN"/>
        </w:rPr>
      </w:pPr>
      <w:r w:rsidRPr="001E43A9">
        <w:rPr>
          <w:b/>
          <w:bCs/>
          <w:iCs/>
          <w:sz w:val="28"/>
          <w:szCs w:val="28"/>
          <w:lang w:val="vi-VN"/>
        </w:rPr>
        <w:t xml:space="preserve">HO CHI MINH CITY, 2023 </w:t>
      </w:r>
    </w:p>
    <w:p w14:paraId="1B47C923" w14:textId="77777777" w:rsidR="002D4629" w:rsidRPr="001E43A9" w:rsidRDefault="002D4629" w:rsidP="003218FF">
      <w:pPr>
        <w:suppressAutoHyphens/>
        <w:autoSpaceDE w:val="0"/>
        <w:autoSpaceDN w:val="0"/>
        <w:adjustRightInd w:val="0"/>
        <w:rPr>
          <w:b/>
          <w:bCs/>
          <w:sz w:val="28"/>
          <w:szCs w:val="28"/>
          <w:lang w:val="vi-VN"/>
        </w:rPr>
      </w:pPr>
    </w:p>
    <w:p w14:paraId="2BFC105E" w14:textId="77777777" w:rsidR="002D4629" w:rsidRPr="001E43A9" w:rsidRDefault="002D4629" w:rsidP="003218FF">
      <w:pPr>
        <w:suppressAutoHyphens/>
        <w:autoSpaceDE w:val="0"/>
        <w:autoSpaceDN w:val="0"/>
        <w:adjustRightInd w:val="0"/>
        <w:rPr>
          <w:b/>
          <w:bCs/>
          <w:sz w:val="28"/>
          <w:szCs w:val="28"/>
          <w:lang w:val="vi-VN"/>
        </w:rPr>
      </w:pPr>
    </w:p>
    <w:p w14:paraId="0322CA9D" w14:textId="77777777" w:rsidR="002D4629" w:rsidRPr="001E43A9" w:rsidRDefault="002D4629" w:rsidP="003218FF">
      <w:pPr>
        <w:suppressAutoHyphens/>
        <w:autoSpaceDE w:val="0"/>
        <w:autoSpaceDN w:val="0"/>
        <w:adjustRightInd w:val="0"/>
        <w:rPr>
          <w:b/>
          <w:bCs/>
          <w:sz w:val="28"/>
          <w:szCs w:val="28"/>
          <w:lang w:val="vi-VN"/>
        </w:rPr>
      </w:pPr>
    </w:p>
    <w:p w14:paraId="2A0AB9FB" w14:textId="77777777" w:rsidR="00484C6F" w:rsidRDefault="00484C6F" w:rsidP="002D796D">
      <w:pPr>
        <w:pStyle w:val="Chng"/>
        <w:jc w:val="center"/>
        <w:rPr>
          <w:lang w:val="vi-VN"/>
        </w:rPr>
      </w:pPr>
    </w:p>
    <w:p w14:paraId="1BB97A59" w14:textId="03713BAB" w:rsidR="00BB2B2A" w:rsidRPr="001E43A9" w:rsidRDefault="00BF4708" w:rsidP="002D796D">
      <w:pPr>
        <w:pStyle w:val="Chng"/>
        <w:jc w:val="center"/>
      </w:pPr>
      <w:bookmarkStart w:id="0" w:name="_Toc134644847"/>
      <w:r w:rsidRPr="001E43A9">
        <w:rPr>
          <w:lang w:val="vi-VN"/>
        </w:rPr>
        <w:lastRenderedPageBreak/>
        <w:t>THANK YOU</w:t>
      </w:r>
      <w:r w:rsidR="003E4A59" w:rsidRPr="001E43A9">
        <w:rPr>
          <w:lang w:val="vi-VN"/>
        </w:rPr>
        <w:t xml:space="preserve"> FOR TEACHER</w:t>
      </w:r>
      <w:bookmarkEnd w:id="0"/>
    </w:p>
    <w:p w14:paraId="35975A89" w14:textId="7C9A8753" w:rsidR="00BB2B2A" w:rsidRPr="001E43A9" w:rsidRDefault="003E4A59" w:rsidP="0064189C">
      <w:pPr>
        <w:pStyle w:val="Nidungvnbn"/>
        <w:rPr>
          <w:b/>
          <w:bCs/>
          <w:sz w:val="32"/>
          <w:szCs w:val="32"/>
          <w:lang w:val="vi-VN"/>
        </w:rPr>
      </w:pPr>
      <w:r w:rsidRPr="001E43A9">
        <w:rPr>
          <w:lang w:val="vi-VN"/>
        </w:rPr>
        <w:t xml:space="preserve">Our group would like to express our gratitude to Master Pham Thai Ky Trung for creating favorable conditions for our group and other students in the class throughout the learning process to acquire and enhance </w:t>
      </w:r>
      <w:r w:rsidR="00AC52B0" w:rsidRPr="001E43A9">
        <w:rPr>
          <w:lang w:val="vi-VN"/>
        </w:rPr>
        <w:t>our knowledge of the subject of software engineering</w:t>
      </w:r>
      <w:r w:rsidRPr="001E43A9">
        <w:rPr>
          <w:lang w:val="vi-VN"/>
        </w:rPr>
        <w:t>. The procedures and issues, including numerous learning programs in the field of web, were taught by the teacher. We would like to extend our sincere thanks to the teacher for the support and dedicated teaching to our group. On behalf of the group, we sincerely thank you, Master, very much.</w:t>
      </w:r>
      <w:r w:rsidR="00BB2B2A" w:rsidRPr="001E43A9">
        <w:rPr>
          <w:b/>
          <w:bCs/>
          <w:sz w:val="32"/>
          <w:szCs w:val="32"/>
          <w:lang w:val="vi-VN"/>
        </w:rPr>
        <w:br w:type="page"/>
      </w:r>
    </w:p>
    <w:p w14:paraId="49676B32" w14:textId="4B473253" w:rsidR="00291721" w:rsidRPr="001E43A9" w:rsidRDefault="00BF4708" w:rsidP="00BF4708">
      <w:pPr>
        <w:autoSpaceDE w:val="0"/>
        <w:autoSpaceDN w:val="0"/>
        <w:adjustRightInd w:val="0"/>
        <w:spacing w:line="360" w:lineRule="auto"/>
        <w:ind w:firstLine="720"/>
        <w:jc w:val="center"/>
        <w:rPr>
          <w:sz w:val="26"/>
          <w:szCs w:val="26"/>
          <w:lang w:val="vi-VN"/>
        </w:rPr>
      </w:pPr>
      <w:r w:rsidRPr="001E43A9">
        <w:rPr>
          <w:b/>
          <w:sz w:val="32"/>
          <w:szCs w:val="32"/>
          <w:lang w:val="vi-VN"/>
        </w:rPr>
        <w:lastRenderedPageBreak/>
        <w:t>PROJECT COMPLETED AT TON DUC THANG UNIVERSITY</w:t>
      </w:r>
    </w:p>
    <w:p w14:paraId="14875B91" w14:textId="77777777" w:rsidR="00BF4708" w:rsidRPr="001E43A9" w:rsidRDefault="00BF4708" w:rsidP="00BF4708">
      <w:pPr>
        <w:autoSpaceDE w:val="0"/>
        <w:autoSpaceDN w:val="0"/>
        <w:adjustRightInd w:val="0"/>
        <w:spacing w:line="360" w:lineRule="auto"/>
        <w:ind w:firstLine="720"/>
        <w:jc w:val="both"/>
        <w:rPr>
          <w:sz w:val="26"/>
          <w:szCs w:val="26"/>
          <w:lang w:val="vi-VN"/>
        </w:rPr>
      </w:pPr>
      <w:r w:rsidRPr="001E43A9">
        <w:rPr>
          <w:sz w:val="26"/>
          <w:szCs w:val="26"/>
          <w:lang w:val="vi-VN"/>
        </w:rPr>
        <w:t>I hereby declare that this is my own project and is under the guidance of Dr. Mai Duy Tan. The research contents and results in this topic are honest and have not been published in any form before. The data in the tables for analysis, comments and evaluation are collected by the author himself from different sources, clearly stated in the reference section.</w:t>
      </w:r>
    </w:p>
    <w:p w14:paraId="27D08CAA" w14:textId="77777777" w:rsidR="00BF4708" w:rsidRPr="001E43A9" w:rsidRDefault="00BF4708" w:rsidP="00BF4708">
      <w:pPr>
        <w:autoSpaceDE w:val="0"/>
        <w:autoSpaceDN w:val="0"/>
        <w:adjustRightInd w:val="0"/>
        <w:spacing w:line="360" w:lineRule="auto"/>
        <w:ind w:firstLine="720"/>
        <w:jc w:val="both"/>
        <w:rPr>
          <w:sz w:val="26"/>
          <w:szCs w:val="26"/>
          <w:lang w:val="vi-VN"/>
        </w:rPr>
      </w:pPr>
      <w:r w:rsidRPr="001E43A9">
        <w:rPr>
          <w:sz w:val="26"/>
          <w:szCs w:val="26"/>
          <w:lang w:val="vi-VN"/>
        </w:rPr>
        <w:t>In addition, the project also uses a number of comments, assessments as well as data from other authors, other agencies and organizations, with citations and source annotations.</w:t>
      </w:r>
    </w:p>
    <w:p w14:paraId="06B11813" w14:textId="77777777" w:rsidR="00BF4708" w:rsidRPr="001E43A9" w:rsidRDefault="00BF4708" w:rsidP="00BF4708">
      <w:pPr>
        <w:autoSpaceDE w:val="0"/>
        <w:autoSpaceDN w:val="0"/>
        <w:adjustRightInd w:val="0"/>
        <w:spacing w:line="360" w:lineRule="auto"/>
        <w:rPr>
          <w:b/>
          <w:sz w:val="26"/>
          <w:szCs w:val="26"/>
          <w:lang w:val="vi-VN"/>
        </w:rPr>
      </w:pPr>
      <w:r w:rsidRPr="001E43A9">
        <w:rPr>
          <w:b/>
          <w:sz w:val="26"/>
          <w:szCs w:val="26"/>
          <w:lang w:val="vi-VN"/>
        </w:rPr>
        <w:t>If I find any fraud, I will take full responsibility for the content of my project. Ton Duc Thang University is not related to copyright and copyright violations caused by me during the implementation process (if any).</w:t>
      </w:r>
    </w:p>
    <w:p w14:paraId="4448F485" w14:textId="5A4C04C8" w:rsidR="00BF4708" w:rsidRPr="001E43A9" w:rsidRDefault="00236898" w:rsidP="00BF4708">
      <w:pPr>
        <w:autoSpaceDE w:val="0"/>
        <w:autoSpaceDN w:val="0"/>
        <w:adjustRightInd w:val="0"/>
        <w:spacing w:line="360" w:lineRule="auto"/>
        <w:ind w:left="2880" w:firstLine="720"/>
        <w:rPr>
          <w:i/>
          <w:sz w:val="26"/>
          <w:szCs w:val="26"/>
          <w:lang w:val="vi-VN"/>
        </w:rPr>
      </w:pPr>
      <w:r>
        <w:rPr>
          <w:i/>
          <w:sz w:val="26"/>
          <w:szCs w:val="26"/>
        </w:rPr>
        <w:t xml:space="preserve">               </w:t>
      </w:r>
      <w:r w:rsidR="00AC52B0" w:rsidRPr="001E43A9">
        <w:rPr>
          <w:i/>
          <w:sz w:val="26"/>
          <w:szCs w:val="26"/>
          <w:lang w:val="vi-VN"/>
        </w:rPr>
        <w:t>Ho Chi Minh City, 1st</w:t>
      </w:r>
      <w:r w:rsidR="00BF4708" w:rsidRPr="001E43A9">
        <w:rPr>
          <w:i/>
          <w:sz w:val="26"/>
          <w:szCs w:val="26"/>
          <w:lang w:val="vi-VN"/>
        </w:rPr>
        <w:t xml:space="preserve"> May, 2023      </w:t>
      </w:r>
    </w:p>
    <w:p w14:paraId="3DD95A19" w14:textId="3F0FCB4F" w:rsidR="00BF4708" w:rsidRPr="001E43A9" w:rsidRDefault="00AC52B0" w:rsidP="00BF4708">
      <w:pPr>
        <w:tabs>
          <w:tab w:val="center" w:pos="6521"/>
        </w:tabs>
        <w:autoSpaceDE w:val="0"/>
        <w:autoSpaceDN w:val="0"/>
        <w:adjustRightInd w:val="0"/>
        <w:spacing w:line="360" w:lineRule="auto"/>
        <w:ind w:left="3600"/>
        <w:jc w:val="center"/>
        <w:rPr>
          <w:i/>
          <w:sz w:val="26"/>
          <w:szCs w:val="26"/>
          <w:lang w:val="vi-VN"/>
        </w:rPr>
      </w:pPr>
      <w:r w:rsidRPr="001E43A9">
        <w:rPr>
          <w:i/>
          <w:sz w:val="26"/>
          <w:szCs w:val="26"/>
          <w:lang w:val="vi-VN"/>
        </w:rPr>
        <w:t>Author</w:t>
      </w:r>
    </w:p>
    <w:p w14:paraId="56624B5F" w14:textId="1A2B72D5" w:rsidR="00BF4708" w:rsidRPr="001E43A9" w:rsidRDefault="00AC52B0" w:rsidP="00BF4708">
      <w:pPr>
        <w:tabs>
          <w:tab w:val="center" w:pos="6379"/>
        </w:tabs>
        <w:spacing w:after="200" w:line="276" w:lineRule="auto"/>
        <w:rPr>
          <w:i/>
          <w:sz w:val="26"/>
          <w:szCs w:val="26"/>
          <w:lang w:val="vi-VN"/>
        </w:rPr>
      </w:pPr>
      <w:r w:rsidRPr="001E43A9">
        <w:rPr>
          <w:i/>
          <w:sz w:val="26"/>
          <w:szCs w:val="26"/>
          <w:lang w:val="vi-VN"/>
        </w:rPr>
        <w:tab/>
        <w:t>(sign and write full name</w:t>
      </w:r>
      <w:r w:rsidR="00BF4708" w:rsidRPr="001E43A9">
        <w:rPr>
          <w:i/>
          <w:sz w:val="26"/>
          <w:szCs w:val="26"/>
          <w:lang w:val="vi-VN"/>
        </w:rPr>
        <w:t>)</w:t>
      </w:r>
    </w:p>
    <w:p w14:paraId="13F250A2" w14:textId="77777777" w:rsidR="00BF4708" w:rsidRPr="001E43A9" w:rsidRDefault="00BF4708" w:rsidP="00BF4708">
      <w:pPr>
        <w:tabs>
          <w:tab w:val="center" w:pos="6379"/>
        </w:tabs>
        <w:spacing w:after="200" w:line="276" w:lineRule="auto"/>
        <w:rPr>
          <w:i/>
          <w:sz w:val="26"/>
          <w:szCs w:val="26"/>
          <w:lang w:val="vi-VN"/>
        </w:rPr>
      </w:pPr>
      <w:r w:rsidRPr="001E43A9">
        <w:rPr>
          <w:i/>
          <w:sz w:val="26"/>
          <w:szCs w:val="26"/>
          <w:lang w:val="vi-VN"/>
        </w:rPr>
        <w:tab/>
      </w:r>
      <w:r w:rsidRPr="001E43A9">
        <w:rPr>
          <w:i/>
          <w:noProof/>
          <w:sz w:val="26"/>
          <w:szCs w:val="26"/>
        </w:rPr>
        <w:drawing>
          <wp:inline distT="0" distB="0" distL="0" distR="0" wp14:anchorId="34EEF36D" wp14:editId="4DFD7995">
            <wp:extent cx="559777" cy="324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816" cy="343300"/>
                    </a:xfrm>
                    <a:prstGeom prst="rect">
                      <a:avLst/>
                    </a:prstGeom>
                    <a:noFill/>
                    <a:ln>
                      <a:noFill/>
                    </a:ln>
                  </pic:spPr>
                </pic:pic>
              </a:graphicData>
            </a:graphic>
          </wp:inline>
        </w:drawing>
      </w:r>
    </w:p>
    <w:p w14:paraId="520C1784" w14:textId="77777777" w:rsidR="00BF4708" w:rsidRPr="001E43A9" w:rsidRDefault="00BF4708" w:rsidP="00BF4708">
      <w:pPr>
        <w:tabs>
          <w:tab w:val="center" w:pos="6379"/>
        </w:tabs>
        <w:spacing w:after="200" w:line="276" w:lineRule="auto"/>
        <w:rPr>
          <w:i/>
          <w:sz w:val="26"/>
          <w:szCs w:val="26"/>
          <w:lang w:val="vi-VN"/>
        </w:rPr>
      </w:pPr>
      <w:r w:rsidRPr="001E43A9">
        <w:rPr>
          <w:i/>
          <w:sz w:val="26"/>
          <w:szCs w:val="26"/>
          <w:lang w:val="vi-VN"/>
        </w:rPr>
        <w:tab/>
        <w:t>Trần Đặng Đăng Khoa</w:t>
      </w:r>
    </w:p>
    <w:p w14:paraId="5B641209" w14:textId="77777777" w:rsidR="00BB2B2A" w:rsidRPr="001E43A9" w:rsidRDefault="00BB2B2A" w:rsidP="00BB2B2A">
      <w:pPr>
        <w:tabs>
          <w:tab w:val="center" w:pos="6379"/>
        </w:tabs>
        <w:spacing w:after="200" w:line="276" w:lineRule="auto"/>
        <w:rPr>
          <w:i/>
          <w:sz w:val="26"/>
          <w:szCs w:val="26"/>
          <w:lang w:val="vi-VN"/>
        </w:rPr>
      </w:pPr>
    </w:p>
    <w:p w14:paraId="2914DB3B" w14:textId="77777777" w:rsidR="00BB2B2A" w:rsidRPr="001E43A9" w:rsidRDefault="00BB2B2A" w:rsidP="00BB2B2A">
      <w:pPr>
        <w:tabs>
          <w:tab w:val="center" w:pos="6379"/>
        </w:tabs>
        <w:spacing w:after="200" w:line="276" w:lineRule="auto"/>
        <w:rPr>
          <w:i/>
          <w:sz w:val="26"/>
          <w:szCs w:val="26"/>
          <w:lang w:val="vi-VN"/>
        </w:rPr>
      </w:pPr>
    </w:p>
    <w:p w14:paraId="333CBEA9" w14:textId="77777777" w:rsidR="00BB2B2A" w:rsidRPr="001E43A9" w:rsidRDefault="00BB2B2A">
      <w:pPr>
        <w:spacing w:after="200" w:line="276" w:lineRule="auto"/>
        <w:rPr>
          <w:i/>
          <w:sz w:val="26"/>
          <w:szCs w:val="26"/>
          <w:lang w:val="vi-VN"/>
        </w:rPr>
      </w:pPr>
      <w:r w:rsidRPr="001E43A9">
        <w:rPr>
          <w:i/>
          <w:sz w:val="26"/>
          <w:szCs w:val="26"/>
          <w:lang w:val="vi-VN"/>
        </w:rPr>
        <w:br w:type="page"/>
      </w:r>
    </w:p>
    <w:p w14:paraId="2052EB0A" w14:textId="77777777" w:rsidR="003E4A59" w:rsidRPr="001E43A9" w:rsidRDefault="003E4A59" w:rsidP="003E4A59">
      <w:pPr>
        <w:pStyle w:val="Chng"/>
        <w:rPr>
          <w:lang w:val="vi-VN"/>
        </w:rPr>
      </w:pPr>
      <w:bookmarkStart w:id="1" w:name="_Toc134644848"/>
      <w:r w:rsidRPr="001E43A9">
        <w:rPr>
          <w:lang w:val="vi-VN"/>
        </w:rPr>
        <w:lastRenderedPageBreak/>
        <w:t>CONFIRMATION AND EVALUATION SECTION OF THE LECTURER</w:t>
      </w:r>
      <w:bookmarkEnd w:id="1"/>
    </w:p>
    <w:p w14:paraId="33C45391" w14:textId="77777777" w:rsidR="003E4A59" w:rsidRPr="001E43A9" w:rsidRDefault="003E4A59" w:rsidP="003E4A59">
      <w:pPr>
        <w:pStyle w:val="Nidungvnbn"/>
        <w:ind w:firstLine="0"/>
        <w:rPr>
          <w:lang w:val="vi-VN"/>
        </w:rPr>
      </w:pPr>
      <w:r w:rsidRPr="001E43A9">
        <w:rPr>
          <w:lang w:val="vi-VN"/>
        </w:rPr>
        <w:t>MENTOR'S CONFIRMATION SECTION</w:t>
      </w:r>
    </w:p>
    <w:p w14:paraId="5EA1FE12" w14:textId="08F4D60D" w:rsidR="00B118C8" w:rsidRPr="001E43A9" w:rsidRDefault="00B118C8" w:rsidP="00B118C8">
      <w:pPr>
        <w:spacing w:after="200" w:line="276" w:lineRule="auto"/>
        <w:rPr>
          <w:sz w:val="32"/>
          <w:szCs w:val="32"/>
          <w:lang w:val="vi-VN"/>
        </w:rPr>
      </w:pPr>
      <w:r w:rsidRPr="001E43A9">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EA8440" w14:textId="79D39A81" w:rsidR="00ED43AF" w:rsidRPr="001E43A9" w:rsidRDefault="00B118C8" w:rsidP="00ED43AF">
      <w:pPr>
        <w:tabs>
          <w:tab w:val="center" w:pos="6237"/>
        </w:tabs>
        <w:spacing w:line="276" w:lineRule="auto"/>
        <w:rPr>
          <w:lang w:val="vi-VN"/>
        </w:rPr>
      </w:pPr>
      <w:r w:rsidRPr="001E43A9">
        <w:rPr>
          <w:lang w:val="vi-VN"/>
        </w:rPr>
        <w:tab/>
      </w:r>
      <w:r w:rsidR="00ED43AF" w:rsidRPr="001E43A9">
        <w:rPr>
          <w:lang w:val="vi-VN"/>
        </w:rPr>
        <w:t>Ho Chi Minh City, date month year</w:t>
      </w:r>
    </w:p>
    <w:p w14:paraId="7C28CC5A" w14:textId="1D6715F0" w:rsidR="00B118C8" w:rsidRPr="001E43A9" w:rsidRDefault="00ED43AF" w:rsidP="00ED43AF">
      <w:pPr>
        <w:tabs>
          <w:tab w:val="center" w:pos="6237"/>
        </w:tabs>
        <w:spacing w:line="276" w:lineRule="auto"/>
        <w:rPr>
          <w:lang w:val="vi-VN"/>
        </w:rPr>
      </w:pPr>
      <w:r w:rsidRPr="001E43A9">
        <w:rPr>
          <w:lang w:val="vi-VN"/>
        </w:rPr>
        <w:tab/>
        <w:t>(signature and full name)</w:t>
      </w:r>
    </w:p>
    <w:p w14:paraId="443483FE" w14:textId="77777777" w:rsidR="00B118C8" w:rsidRPr="001E43A9" w:rsidRDefault="00B118C8">
      <w:pPr>
        <w:spacing w:after="200" w:line="276" w:lineRule="auto"/>
        <w:rPr>
          <w:lang w:val="vi-VN"/>
        </w:rPr>
      </w:pPr>
    </w:p>
    <w:p w14:paraId="2DB8854F" w14:textId="77777777" w:rsidR="00B118C8" w:rsidRPr="001E43A9" w:rsidRDefault="00B118C8">
      <w:pPr>
        <w:spacing w:after="200" w:line="276" w:lineRule="auto"/>
        <w:rPr>
          <w:lang w:val="vi-VN"/>
        </w:rPr>
      </w:pPr>
    </w:p>
    <w:p w14:paraId="45CB14EB" w14:textId="77777777" w:rsidR="003E4A59" w:rsidRPr="001E43A9" w:rsidRDefault="003E4A59" w:rsidP="003E4A59">
      <w:pPr>
        <w:pStyle w:val="Nidungvnbn"/>
        <w:ind w:firstLine="0"/>
        <w:rPr>
          <w:lang w:val="vi-VN"/>
        </w:rPr>
      </w:pPr>
      <w:r w:rsidRPr="001E43A9">
        <w:rPr>
          <w:lang w:val="vi-VN"/>
        </w:rPr>
        <w:t>GRADER'S EVALUATION SECTION</w:t>
      </w:r>
    </w:p>
    <w:p w14:paraId="780E7F84" w14:textId="6EB228A5" w:rsidR="00B118C8" w:rsidRPr="001E43A9" w:rsidRDefault="00B118C8" w:rsidP="003E4A59">
      <w:pPr>
        <w:spacing w:after="200" w:line="276" w:lineRule="auto"/>
        <w:rPr>
          <w:b/>
          <w:sz w:val="26"/>
          <w:szCs w:val="26"/>
          <w:lang w:val="vi-VN"/>
        </w:rPr>
      </w:pPr>
      <w:r w:rsidRPr="001E43A9">
        <w:rPr>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3E4A59" w:rsidRPr="001E43A9">
        <w:rPr>
          <w:lang w:val="vi-VN"/>
        </w:rPr>
        <w:t>_____________</w:t>
      </w:r>
    </w:p>
    <w:p w14:paraId="5D5BB080" w14:textId="77777777" w:rsidR="00ED43AF" w:rsidRPr="001E43A9" w:rsidRDefault="00B118C8" w:rsidP="00ED43AF">
      <w:pPr>
        <w:tabs>
          <w:tab w:val="center" w:pos="6237"/>
        </w:tabs>
        <w:spacing w:line="276" w:lineRule="auto"/>
        <w:rPr>
          <w:lang w:val="vi-VN"/>
        </w:rPr>
      </w:pPr>
      <w:r w:rsidRPr="001E43A9">
        <w:rPr>
          <w:lang w:val="vi-VN"/>
        </w:rPr>
        <w:tab/>
      </w:r>
      <w:r w:rsidR="00ED43AF" w:rsidRPr="001E43A9">
        <w:rPr>
          <w:lang w:val="vi-VN"/>
        </w:rPr>
        <w:t>Ho Chi Minh City, date month year</w:t>
      </w:r>
    </w:p>
    <w:p w14:paraId="218F1497" w14:textId="77777777" w:rsidR="00ED43AF" w:rsidRPr="001E43A9" w:rsidRDefault="00ED43AF" w:rsidP="00ED43AF">
      <w:pPr>
        <w:tabs>
          <w:tab w:val="center" w:pos="6237"/>
        </w:tabs>
        <w:spacing w:line="276" w:lineRule="auto"/>
        <w:rPr>
          <w:lang w:val="vi-VN"/>
        </w:rPr>
      </w:pPr>
      <w:r w:rsidRPr="001E43A9">
        <w:rPr>
          <w:lang w:val="vi-VN"/>
        </w:rPr>
        <w:tab/>
        <w:t>(signature and full name)</w:t>
      </w:r>
    </w:p>
    <w:p w14:paraId="25116B9D" w14:textId="3BEBBA6D" w:rsidR="00B118C8" w:rsidRPr="001E43A9" w:rsidRDefault="00B118C8" w:rsidP="00ED43AF">
      <w:pPr>
        <w:tabs>
          <w:tab w:val="center" w:pos="6237"/>
        </w:tabs>
        <w:spacing w:line="276" w:lineRule="auto"/>
        <w:rPr>
          <w:lang w:val="vi-VN"/>
        </w:rPr>
      </w:pPr>
    </w:p>
    <w:p w14:paraId="285A3CBB" w14:textId="77777777" w:rsidR="00B118C8" w:rsidRPr="001E43A9" w:rsidRDefault="00B118C8" w:rsidP="00B118C8">
      <w:pPr>
        <w:pStyle w:val="Tiumccp1"/>
        <w:rPr>
          <w:sz w:val="32"/>
          <w:szCs w:val="32"/>
          <w:lang w:val="vi-VN"/>
        </w:rPr>
      </w:pPr>
      <w:r w:rsidRPr="001E43A9">
        <w:rPr>
          <w:lang w:val="vi-VN"/>
        </w:rPr>
        <w:br w:type="page"/>
      </w:r>
    </w:p>
    <w:p w14:paraId="28D88B7B" w14:textId="2006BE29" w:rsidR="00BB2B2A" w:rsidRPr="001E43A9" w:rsidRDefault="00BF4708" w:rsidP="00B118C8">
      <w:pPr>
        <w:pStyle w:val="Chng"/>
        <w:jc w:val="center"/>
      </w:pPr>
      <w:bookmarkStart w:id="2" w:name="_Toc134644849"/>
      <w:r w:rsidRPr="001E43A9">
        <w:lastRenderedPageBreak/>
        <w:t>SUMMARISE</w:t>
      </w:r>
      <w:bookmarkEnd w:id="2"/>
    </w:p>
    <w:p w14:paraId="37523F13" w14:textId="23A52023" w:rsidR="00DB7595" w:rsidRPr="001E43A9" w:rsidRDefault="009C21D8" w:rsidP="002A7F83">
      <w:pPr>
        <w:pStyle w:val="Nidungvnbn"/>
        <w:sectPr w:rsidR="00DB7595" w:rsidRPr="001E43A9" w:rsidSect="00B118C8">
          <w:headerReference w:type="default" r:id="rId10"/>
          <w:pgSz w:w="12240" w:h="15840"/>
          <w:pgMar w:top="1985" w:right="1134" w:bottom="1701" w:left="1985" w:header="720" w:footer="720" w:gutter="0"/>
          <w:pgNumType w:fmt="lowerRoman" w:start="1"/>
          <w:cols w:space="720"/>
          <w:docGrid w:linePitch="360"/>
        </w:sectPr>
      </w:pPr>
      <w:r w:rsidRPr="001E43A9">
        <w:t>In this final semester report, our team aims to analyze and design software for a distributor selling Mobile Phones products to authorized agents. The software needs to have the following functions: Accountants shall be able to create Goods Received when the distributor imports goods (awarehouse receipt will include many items)</w:t>
      </w:r>
      <w:r w:rsidR="00B3548B" w:rsidRPr="001E43A9">
        <w:t xml:space="preserve">; Agents shall be able to place an order of items and choose a payment method (Cash, bank transfer, Momo...) and Agents would also Agents would also make an online payment and see the status of their orders; Accountants shall be able to create Goods Delivery Note to deliver goods to agents (print deliveryslips), update the status of orders as being transferred and update the payment status of agents; Accountants shall be able to view incoming/outgoing stock report, best-selling products and </w:t>
      </w:r>
      <w:r w:rsidR="004D70C2" w:rsidRPr="001E43A9">
        <w:t>revenue report monthly using language C# to solution for questions. Specially, our teams are using three-tier Model  MVC as well as many helpful frameworks will help accrlerate process.</w:t>
      </w:r>
    </w:p>
    <w:p w14:paraId="694A9D4F" w14:textId="4F1A4F96" w:rsidR="007E6AB9" w:rsidRPr="001E43A9" w:rsidRDefault="00BF4708" w:rsidP="002D796D">
      <w:pPr>
        <w:pStyle w:val="Chng"/>
        <w:jc w:val="center"/>
        <w:rPr>
          <w:lang w:val="vi-VN"/>
        </w:rPr>
      </w:pPr>
      <w:bookmarkStart w:id="3" w:name="_Toc134644850"/>
      <w:r w:rsidRPr="001E43A9">
        <w:rPr>
          <w:lang w:val="vi-VN"/>
        </w:rPr>
        <w:lastRenderedPageBreak/>
        <w:t>TABLE OF CONTENTS</w:t>
      </w:r>
      <w:bookmarkEnd w:id="3"/>
    </w:p>
    <w:p w14:paraId="15E2F05C" w14:textId="1FC4D23B" w:rsidR="00147B00" w:rsidRDefault="00C75086">
      <w:pPr>
        <w:pStyle w:val="TOC1"/>
        <w:tabs>
          <w:tab w:val="right" w:leader="dot" w:pos="9111"/>
        </w:tabs>
        <w:rPr>
          <w:rFonts w:asciiTheme="minorHAnsi" w:eastAsiaTheme="minorEastAsia" w:hAnsiTheme="minorHAnsi" w:cstheme="minorBidi"/>
          <w:noProof/>
          <w:sz w:val="22"/>
          <w:szCs w:val="22"/>
        </w:rPr>
      </w:pPr>
      <w:r w:rsidRPr="001E43A9">
        <w:rPr>
          <w:szCs w:val="26"/>
        </w:rPr>
        <w:fldChar w:fldCharType="begin"/>
      </w:r>
      <w:r w:rsidRPr="001E43A9">
        <w:rPr>
          <w:szCs w:val="26"/>
        </w:rPr>
        <w:instrText xml:space="preserve"> TOC \h \z \t "Chương,1,Tiểu mục cấp 1,2,Tiểu mục cấp 2,3,Tiểu mục cấp 3,4" </w:instrText>
      </w:r>
      <w:r w:rsidRPr="001E43A9">
        <w:rPr>
          <w:szCs w:val="26"/>
        </w:rPr>
        <w:fldChar w:fldCharType="separate"/>
      </w:r>
      <w:hyperlink w:anchor="_Toc134644847" w:history="1">
        <w:r w:rsidR="00147B00" w:rsidRPr="001711C9">
          <w:rPr>
            <w:rStyle w:val="Hyperlink"/>
            <w:noProof/>
            <w:lang w:val="vi-VN"/>
          </w:rPr>
          <w:t>THANK YOU FOR TEACHER</w:t>
        </w:r>
        <w:r w:rsidR="00147B00">
          <w:rPr>
            <w:noProof/>
            <w:webHidden/>
          </w:rPr>
          <w:tab/>
        </w:r>
        <w:r w:rsidR="00147B00">
          <w:rPr>
            <w:noProof/>
            <w:webHidden/>
          </w:rPr>
          <w:fldChar w:fldCharType="begin"/>
        </w:r>
        <w:r w:rsidR="00147B00">
          <w:rPr>
            <w:noProof/>
            <w:webHidden/>
          </w:rPr>
          <w:instrText xml:space="preserve"> PAGEREF _Toc134644847 \h </w:instrText>
        </w:r>
        <w:r w:rsidR="00147B00">
          <w:rPr>
            <w:noProof/>
            <w:webHidden/>
          </w:rPr>
        </w:r>
        <w:r w:rsidR="00147B00">
          <w:rPr>
            <w:noProof/>
            <w:webHidden/>
          </w:rPr>
          <w:fldChar w:fldCharType="separate"/>
        </w:r>
        <w:r w:rsidR="00147B00">
          <w:rPr>
            <w:noProof/>
            <w:webHidden/>
          </w:rPr>
          <w:t>iii</w:t>
        </w:r>
        <w:r w:rsidR="00147B00">
          <w:rPr>
            <w:noProof/>
            <w:webHidden/>
          </w:rPr>
          <w:fldChar w:fldCharType="end"/>
        </w:r>
      </w:hyperlink>
    </w:p>
    <w:p w14:paraId="3E2BAEEC" w14:textId="78D535A9"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48" w:history="1">
        <w:r w:rsidRPr="001711C9">
          <w:rPr>
            <w:rStyle w:val="Hyperlink"/>
            <w:noProof/>
            <w:lang w:val="vi-VN"/>
          </w:rPr>
          <w:t>CONFIRMATION AND EVALUATION SECTION OF THE LECTURER</w:t>
        </w:r>
        <w:r>
          <w:rPr>
            <w:noProof/>
            <w:webHidden/>
          </w:rPr>
          <w:tab/>
        </w:r>
        <w:r>
          <w:rPr>
            <w:noProof/>
            <w:webHidden/>
          </w:rPr>
          <w:fldChar w:fldCharType="begin"/>
        </w:r>
        <w:r>
          <w:rPr>
            <w:noProof/>
            <w:webHidden/>
          </w:rPr>
          <w:instrText xml:space="preserve"> PAGEREF _Toc134644848 \h </w:instrText>
        </w:r>
        <w:r>
          <w:rPr>
            <w:noProof/>
            <w:webHidden/>
          </w:rPr>
        </w:r>
        <w:r>
          <w:rPr>
            <w:noProof/>
            <w:webHidden/>
          </w:rPr>
          <w:fldChar w:fldCharType="separate"/>
        </w:r>
        <w:r>
          <w:rPr>
            <w:noProof/>
            <w:webHidden/>
          </w:rPr>
          <w:t>v</w:t>
        </w:r>
        <w:r>
          <w:rPr>
            <w:noProof/>
            <w:webHidden/>
          </w:rPr>
          <w:fldChar w:fldCharType="end"/>
        </w:r>
      </w:hyperlink>
    </w:p>
    <w:p w14:paraId="2CE261BC" w14:textId="7D69904E"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49" w:history="1">
        <w:r w:rsidRPr="001711C9">
          <w:rPr>
            <w:rStyle w:val="Hyperlink"/>
            <w:noProof/>
          </w:rPr>
          <w:t>SUMMARISE</w:t>
        </w:r>
        <w:r>
          <w:rPr>
            <w:noProof/>
            <w:webHidden/>
          </w:rPr>
          <w:tab/>
        </w:r>
        <w:r>
          <w:rPr>
            <w:noProof/>
            <w:webHidden/>
          </w:rPr>
          <w:fldChar w:fldCharType="begin"/>
        </w:r>
        <w:r>
          <w:rPr>
            <w:noProof/>
            <w:webHidden/>
          </w:rPr>
          <w:instrText xml:space="preserve"> PAGEREF _Toc134644849 \h </w:instrText>
        </w:r>
        <w:r>
          <w:rPr>
            <w:noProof/>
            <w:webHidden/>
          </w:rPr>
        </w:r>
        <w:r>
          <w:rPr>
            <w:noProof/>
            <w:webHidden/>
          </w:rPr>
          <w:fldChar w:fldCharType="separate"/>
        </w:r>
        <w:r>
          <w:rPr>
            <w:noProof/>
            <w:webHidden/>
          </w:rPr>
          <w:t>vi</w:t>
        </w:r>
        <w:r>
          <w:rPr>
            <w:noProof/>
            <w:webHidden/>
          </w:rPr>
          <w:fldChar w:fldCharType="end"/>
        </w:r>
      </w:hyperlink>
    </w:p>
    <w:p w14:paraId="03CC4683" w14:textId="731DEB1F"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50" w:history="1">
        <w:r w:rsidRPr="001711C9">
          <w:rPr>
            <w:rStyle w:val="Hyperlink"/>
            <w:noProof/>
            <w:lang w:val="vi-VN"/>
          </w:rPr>
          <w:t>TABLE OF CONTENTS</w:t>
        </w:r>
        <w:r>
          <w:rPr>
            <w:noProof/>
            <w:webHidden/>
          </w:rPr>
          <w:tab/>
        </w:r>
        <w:r>
          <w:rPr>
            <w:noProof/>
            <w:webHidden/>
          </w:rPr>
          <w:fldChar w:fldCharType="begin"/>
        </w:r>
        <w:r>
          <w:rPr>
            <w:noProof/>
            <w:webHidden/>
          </w:rPr>
          <w:instrText xml:space="preserve"> PAGEREF _Toc134644850 \h </w:instrText>
        </w:r>
        <w:r>
          <w:rPr>
            <w:noProof/>
            <w:webHidden/>
          </w:rPr>
        </w:r>
        <w:r>
          <w:rPr>
            <w:noProof/>
            <w:webHidden/>
          </w:rPr>
          <w:fldChar w:fldCharType="separate"/>
        </w:r>
        <w:r>
          <w:rPr>
            <w:noProof/>
            <w:webHidden/>
          </w:rPr>
          <w:t>1</w:t>
        </w:r>
        <w:r>
          <w:rPr>
            <w:noProof/>
            <w:webHidden/>
          </w:rPr>
          <w:fldChar w:fldCharType="end"/>
        </w:r>
      </w:hyperlink>
    </w:p>
    <w:p w14:paraId="4EB9C191" w14:textId="72769DB6"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51" w:history="1">
        <w:r w:rsidRPr="001711C9">
          <w:rPr>
            <w:rStyle w:val="Hyperlink"/>
            <w:noProof/>
          </w:rPr>
          <w:t>LIST OF SYMBOLS AND ABBREVIATIONS</w:t>
        </w:r>
        <w:r>
          <w:rPr>
            <w:noProof/>
            <w:webHidden/>
          </w:rPr>
          <w:tab/>
        </w:r>
        <w:r>
          <w:rPr>
            <w:noProof/>
            <w:webHidden/>
          </w:rPr>
          <w:fldChar w:fldCharType="begin"/>
        </w:r>
        <w:r>
          <w:rPr>
            <w:noProof/>
            <w:webHidden/>
          </w:rPr>
          <w:instrText xml:space="preserve"> PAGEREF _Toc134644851 \h </w:instrText>
        </w:r>
        <w:r>
          <w:rPr>
            <w:noProof/>
            <w:webHidden/>
          </w:rPr>
        </w:r>
        <w:r>
          <w:rPr>
            <w:noProof/>
            <w:webHidden/>
          </w:rPr>
          <w:fldChar w:fldCharType="separate"/>
        </w:r>
        <w:r>
          <w:rPr>
            <w:noProof/>
            <w:webHidden/>
          </w:rPr>
          <w:t>3</w:t>
        </w:r>
        <w:r>
          <w:rPr>
            <w:noProof/>
            <w:webHidden/>
          </w:rPr>
          <w:fldChar w:fldCharType="end"/>
        </w:r>
      </w:hyperlink>
    </w:p>
    <w:p w14:paraId="4743B76F" w14:textId="4A4F619A"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52" w:history="1">
        <w:r w:rsidRPr="001711C9">
          <w:rPr>
            <w:rStyle w:val="Hyperlink"/>
            <w:noProof/>
          </w:rPr>
          <w:t>LIST OF TABLES, FIGURES, AND GRAPHS</w:t>
        </w:r>
        <w:r>
          <w:rPr>
            <w:noProof/>
            <w:webHidden/>
          </w:rPr>
          <w:tab/>
        </w:r>
        <w:r>
          <w:rPr>
            <w:noProof/>
            <w:webHidden/>
          </w:rPr>
          <w:fldChar w:fldCharType="begin"/>
        </w:r>
        <w:r>
          <w:rPr>
            <w:noProof/>
            <w:webHidden/>
          </w:rPr>
          <w:instrText xml:space="preserve"> PAGEREF _Toc134644852 \h </w:instrText>
        </w:r>
        <w:r>
          <w:rPr>
            <w:noProof/>
            <w:webHidden/>
          </w:rPr>
        </w:r>
        <w:r>
          <w:rPr>
            <w:noProof/>
            <w:webHidden/>
          </w:rPr>
          <w:fldChar w:fldCharType="separate"/>
        </w:r>
        <w:r>
          <w:rPr>
            <w:noProof/>
            <w:webHidden/>
          </w:rPr>
          <w:t>4</w:t>
        </w:r>
        <w:r>
          <w:rPr>
            <w:noProof/>
            <w:webHidden/>
          </w:rPr>
          <w:fldChar w:fldCharType="end"/>
        </w:r>
      </w:hyperlink>
    </w:p>
    <w:p w14:paraId="0BE0FC69" w14:textId="70D4DEDF"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53" w:history="1">
        <w:r w:rsidRPr="001711C9">
          <w:rPr>
            <w:rStyle w:val="Hyperlink"/>
            <w:noProof/>
          </w:rPr>
          <w:t xml:space="preserve">1. </w:t>
        </w:r>
        <w:r w:rsidRPr="001711C9">
          <w:rPr>
            <w:rStyle w:val="Hyperlink"/>
            <w:noProof/>
            <w:lang w:val="vi-VN"/>
          </w:rPr>
          <w:t>Introduction</w:t>
        </w:r>
        <w:r>
          <w:rPr>
            <w:noProof/>
            <w:webHidden/>
          </w:rPr>
          <w:tab/>
        </w:r>
        <w:r>
          <w:rPr>
            <w:noProof/>
            <w:webHidden/>
          </w:rPr>
          <w:fldChar w:fldCharType="begin"/>
        </w:r>
        <w:r>
          <w:rPr>
            <w:noProof/>
            <w:webHidden/>
          </w:rPr>
          <w:instrText xml:space="preserve"> PAGEREF _Toc134644853 \h </w:instrText>
        </w:r>
        <w:r>
          <w:rPr>
            <w:noProof/>
            <w:webHidden/>
          </w:rPr>
        </w:r>
        <w:r>
          <w:rPr>
            <w:noProof/>
            <w:webHidden/>
          </w:rPr>
          <w:fldChar w:fldCharType="separate"/>
        </w:r>
        <w:r>
          <w:rPr>
            <w:noProof/>
            <w:webHidden/>
          </w:rPr>
          <w:t>5</w:t>
        </w:r>
        <w:r>
          <w:rPr>
            <w:noProof/>
            <w:webHidden/>
          </w:rPr>
          <w:fldChar w:fldCharType="end"/>
        </w:r>
      </w:hyperlink>
    </w:p>
    <w:p w14:paraId="51400EE0" w14:textId="6280C0C6" w:rsidR="00147B00" w:rsidRDefault="00147B00">
      <w:pPr>
        <w:pStyle w:val="TOC2"/>
        <w:rPr>
          <w:rFonts w:asciiTheme="minorHAnsi" w:eastAsiaTheme="minorEastAsia" w:hAnsiTheme="minorHAnsi" w:cstheme="minorBidi"/>
          <w:noProof/>
          <w:sz w:val="22"/>
          <w:szCs w:val="22"/>
        </w:rPr>
      </w:pPr>
      <w:hyperlink w:anchor="_Toc134644854" w:history="1">
        <w:r w:rsidRPr="001711C9">
          <w:rPr>
            <w:rStyle w:val="Hyperlink"/>
            <w:noProof/>
          </w:rPr>
          <w:t>1.1 Purpose and Scope</w:t>
        </w:r>
        <w:r>
          <w:rPr>
            <w:noProof/>
            <w:webHidden/>
          </w:rPr>
          <w:tab/>
        </w:r>
        <w:r>
          <w:rPr>
            <w:noProof/>
            <w:webHidden/>
          </w:rPr>
          <w:fldChar w:fldCharType="begin"/>
        </w:r>
        <w:r>
          <w:rPr>
            <w:noProof/>
            <w:webHidden/>
          </w:rPr>
          <w:instrText xml:space="preserve"> PAGEREF _Toc134644854 \h </w:instrText>
        </w:r>
        <w:r>
          <w:rPr>
            <w:noProof/>
            <w:webHidden/>
          </w:rPr>
        </w:r>
        <w:r>
          <w:rPr>
            <w:noProof/>
            <w:webHidden/>
          </w:rPr>
          <w:fldChar w:fldCharType="separate"/>
        </w:r>
        <w:r>
          <w:rPr>
            <w:noProof/>
            <w:webHidden/>
          </w:rPr>
          <w:t>5</w:t>
        </w:r>
        <w:r>
          <w:rPr>
            <w:noProof/>
            <w:webHidden/>
          </w:rPr>
          <w:fldChar w:fldCharType="end"/>
        </w:r>
      </w:hyperlink>
    </w:p>
    <w:p w14:paraId="21879333" w14:textId="6336DC21" w:rsidR="00147B00" w:rsidRDefault="00147B00">
      <w:pPr>
        <w:pStyle w:val="TOC2"/>
        <w:rPr>
          <w:rFonts w:asciiTheme="minorHAnsi" w:eastAsiaTheme="minorEastAsia" w:hAnsiTheme="minorHAnsi" w:cstheme="minorBidi"/>
          <w:noProof/>
          <w:sz w:val="22"/>
          <w:szCs w:val="22"/>
        </w:rPr>
      </w:pPr>
      <w:hyperlink w:anchor="_Toc134644855" w:history="1">
        <w:r w:rsidRPr="001711C9">
          <w:rPr>
            <w:rStyle w:val="Hyperlink"/>
            <w:noProof/>
            <w:lang w:val="vi-VN"/>
          </w:rPr>
          <w:t>1.2 Product Overview</w:t>
        </w:r>
        <w:r>
          <w:rPr>
            <w:noProof/>
            <w:webHidden/>
          </w:rPr>
          <w:tab/>
        </w:r>
        <w:r>
          <w:rPr>
            <w:noProof/>
            <w:webHidden/>
          </w:rPr>
          <w:fldChar w:fldCharType="begin"/>
        </w:r>
        <w:r>
          <w:rPr>
            <w:noProof/>
            <w:webHidden/>
          </w:rPr>
          <w:instrText xml:space="preserve"> PAGEREF _Toc134644855 \h </w:instrText>
        </w:r>
        <w:r>
          <w:rPr>
            <w:noProof/>
            <w:webHidden/>
          </w:rPr>
        </w:r>
        <w:r>
          <w:rPr>
            <w:noProof/>
            <w:webHidden/>
          </w:rPr>
          <w:fldChar w:fldCharType="separate"/>
        </w:r>
        <w:r>
          <w:rPr>
            <w:noProof/>
            <w:webHidden/>
          </w:rPr>
          <w:t>5</w:t>
        </w:r>
        <w:r>
          <w:rPr>
            <w:noProof/>
            <w:webHidden/>
          </w:rPr>
          <w:fldChar w:fldCharType="end"/>
        </w:r>
      </w:hyperlink>
    </w:p>
    <w:p w14:paraId="6926CD9D" w14:textId="2CB5D052" w:rsidR="00147B00" w:rsidRDefault="00147B00">
      <w:pPr>
        <w:pStyle w:val="TOC2"/>
        <w:rPr>
          <w:rFonts w:asciiTheme="minorHAnsi" w:eastAsiaTheme="minorEastAsia" w:hAnsiTheme="minorHAnsi" w:cstheme="minorBidi"/>
          <w:noProof/>
          <w:sz w:val="22"/>
          <w:szCs w:val="22"/>
        </w:rPr>
      </w:pPr>
      <w:hyperlink w:anchor="_Toc134644856" w:history="1">
        <w:r w:rsidRPr="001711C9">
          <w:rPr>
            <w:rStyle w:val="Hyperlink"/>
            <w:noProof/>
            <w:lang w:val="vi-VN"/>
          </w:rPr>
          <w:t>1.3 Structure of the Document</w:t>
        </w:r>
        <w:r>
          <w:rPr>
            <w:noProof/>
            <w:webHidden/>
          </w:rPr>
          <w:tab/>
        </w:r>
        <w:r>
          <w:rPr>
            <w:noProof/>
            <w:webHidden/>
          </w:rPr>
          <w:fldChar w:fldCharType="begin"/>
        </w:r>
        <w:r>
          <w:rPr>
            <w:noProof/>
            <w:webHidden/>
          </w:rPr>
          <w:instrText xml:space="preserve"> PAGEREF _Toc134644856 \h </w:instrText>
        </w:r>
        <w:r>
          <w:rPr>
            <w:noProof/>
            <w:webHidden/>
          </w:rPr>
        </w:r>
        <w:r>
          <w:rPr>
            <w:noProof/>
            <w:webHidden/>
          </w:rPr>
          <w:fldChar w:fldCharType="separate"/>
        </w:r>
        <w:r>
          <w:rPr>
            <w:noProof/>
            <w:webHidden/>
          </w:rPr>
          <w:t>6</w:t>
        </w:r>
        <w:r>
          <w:rPr>
            <w:noProof/>
            <w:webHidden/>
          </w:rPr>
          <w:fldChar w:fldCharType="end"/>
        </w:r>
      </w:hyperlink>
    </w:p>
    <w:p w14:paraId="10AAE1D2" w14:textId="691C0072" w:rsidR="00147B00" w:rsidRDefault="00147B00">
      <w:pPr>
        <w:pStyle w:val="TOC2"/>
        <w:rPr>
          <w:rFonts w:asciiTheme="minorHAnsi" w:eastAsiaTheme="minorEastAsia" w:hAnsiTheme="minorHAnsi" w:cstheme="minorBidi"/>
          <w:noProof/>
          <w:sz w:val="22"/>
          <w:szCs w:val="22"/>
        </w:rPr>
      </w:pPr>
      <w:hyperlink w:anchor="_Toc134644857" w:history="1">
        <w:r w:rsidRPr="001711C9">
          <w:rPr>
            <w:rStyle w:val="Hyperlink"/>
            <w:noProof/>
            <w:lang w:val="vi-VN"/>
          </w:rPr>
          <w:t>1.4 Terms, Acronyms, and Abbreviations</w:t>
        </w:r>
        <w:r>
          <w:rPr>
            <w:noProof/>
            <w:webHidden/>
          </w:rPr>
          <w:tab/>
        </w:r>
        <w:r>
          <w:rPr>
            <w:noProof/>
            <w:webHidden/>
          </w:rPr>
          <w:fldChar w:fldCharType="begin"/>
        </w:r>
        <w:r>
          <w:rPr>
            <w:noProof/>
            <w:webHidden/>
          </w:rPr>
          <w:instrText xml:space="preserve"> PAGEREF _Toc134644857 \h </w:instrText>
        </w:r>
        <w:r>
          <w:rPr>
            <w:noProof/>
            <w:webHidden/>
          </w:rPr>
        </w:r>
        <w:r>
          <w:rPr>
            <w:noProof/>
            <w:webHidden/>
          </w:rPr>
          <w:fldChar w:fldCharType="separate"/>
        </w:r>
        <w:r>
          <w:rPr>
            <w:noProof/>
            <w:webHidden/>
          </w:rPr>
          <w:t>7</w:t>
        </w:r>
        <w:r>
          <w:rPr>
            <w:noProof/>
            <w:webHidden/>
          </w:rPr>
          <w:fldChar w:fldCharType="end"/>
        </w:r>
      </w:hyperlink>
    </w:p>
    <w:p w14:paraId="06A5EA58" w14:textId="431548A2"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58" w:history="1">
        <w:r w:rsidRPr="001711C9">
          <w:rPr>
            <w:rStyle w:val="Hyperlink"/>
            <w:noProof/>
            <w:lang w:val="vi-VN"/>
          </w:rPr>
          <w:t>2. Project Management Plan</w:t>
        </w:r>
        <w:r>
          <w:rPr>
            <w:noProof/>
            <w:webHidden/>
          </w:rPr>
          <w:tab/>
        </w:r>
        <w:r>
          <w:rPr>
            <w:noProof/>
            <w:webHidden/>
          </w:rPr>
          <w:fldChar w:fldCharType="begin"/>
        </w:r>
        <w:r>
          <w:rPr>
            <w:noProof/>
            <w:webHidden/>
          </w:rPr>
          <w:instrText xml:space="preserve"> PAGEREF _Toc134644858 \h </w:instrText>
        </w:r>
        <w:r>
          <w:rPr>
            <w:noProof/>
            <w:webHidden/>
          </w:rPr>
        </w:r>
        <w:r>
          <w:rPr>
            <w:noProof/>
            <w:webHidden/>
          </w:rPr>
          <w:fldChar w:fldCharType="separate"/>
        </w:r>
        <w:r>
          <w:rPr>
            <w:noProof/>
            <w:webHidden/>
          </w:rPr>
          <w:t>7</w:t>
        </w:r>
        <w:r>
          <w:rPr>
            <w:noProof/>
            <w:webHidden/>
          </w:rPr>
          <w:fldChar w:fldCharType="end"/>
        </w:r>
      </w:hyperlink>
    </w:p>
    <w:p w14:paraId="261BD629" w14:textId="03166FCD" w:rsidR="00147B00" w:rsidRDefault="00147B00">
      <w:pPr>
        <w:pStyle w:val="TOC2"/>
        <w:rPr>
          <w:rFonts w:asciiTheme="minorHAnsi" w:eastAsiaTheme="minorEastAsia" w:hAnsiTheme="minorHAnsi" w:cstheme="minorBidi"/>
          <w:noProof/>
          <w:sz w:val="22"/>
          <w:szCs w:val="22"/>
        </w:rPr>
      </w:pPr>
      <w:hyperlink w:anchor="_Toc134644859" w:history="1">
        <w:r w:rsidRPr="001711C9">
          <w:rPr>
            <w:rStyle w:val="Hyperlink"/>
            <w:noProof/>
          </w:rPr>
          <w:t>2.1 Project Organization</w:t>
        </w:r>
        <w:r>
          <w:rPr>
            <w:noProof/>
            <w:webHidden/>
          </w:rPr>
          <w:tab/>
        </w:r>
        <w:r>
          <w:rPr>
            <w:noProof/>
            <w:webHidden/>
          </w:rPr>
          <w:fldChar w:fldCharType="begin"/>
        </w:r>
        <w:r>
          <w:rPr>
            <w:noProof/>
            <w:webHidden/>
          </w:rPr>
          <w:instrText xml:space="preserve"> PAGEREF _Toc134644859 \h </w:instrText>
        </w:r>
        <w:r>
          <w:rPr>
            <w:noProof/>
            <w:webHidden/>
          </w:rPr>
        </w:r>
        <w:r>
          <w:rPr>
            <w:noProof/>
            <w:webHidden/>
          </w:rPr>
          <w:fldChar w:fldCharType="separate"/>
        </w:r>
        <w:r>
          <w:rPr>
            <w:noProof/>
            <w:webHidden/>
          </w:rPr>
          <w:t>7</w:t>
        </w:r>
        <w:r>
          <w:rPr>
            <w:noProof/>
            <w:webHidden/>
          </w:rPr>
          <w:fldChar w:fldCharType="end"/>
        </w:r>
      </w:hyperlink>
    </w:p>
    <w:p w14:paraId="14F3B279" w14:textId="2624E4F6" w:rsidR="00147B00" w:rsidRDefault="00147B00">
      <w:pPr>
        <w:pStyle w:val="TOC2"/>
        <w:rPr>
          <w:rFonts w:asciiTheme="minorHAnsi" w:eastAsiaTheme="minorEastAsia" w:hAnsiTheme="minorHAnsi" w:cstheme="minorBidi"/>
          <w:noProof/>
          <w:sz w:val="22"/>
          <w:szCs w:val="22"/>
        </w:rPr>
      </w:pPr>
      <w:hyperlink w:anchor="_Toc134644860" w:history="1">
        <w:r w:rsidRPr="001711C9">
          <w:rPr>
            <w:rStyle w:val="Hyperlink"/>
            <w:noProof/>
          </w:rPr>
          <w:t>2.2 Lifecycle Model Used</w:t>
        </w:r>
        <w:r>
          <w:rPr>
            <w:noProof/>
            <w:webHidden/>
          </w:rPr>
          <w:tab/>
        </w:r>
        <w:r>
          <w:rPr>
            <w:noProof/>
            <w:webHidden/>
          </w:rPr>
          <w:fldChar w:fldCharType="begin"/>
        </w:r>
        <w:r>
          <w:rPr>
            <w:noProof/>
            <w:webHidden/>
          </w:rPr>
          <w:instrText xml:space="preserve"> PAGEREF _Toc134644860 \h </w:instrText>
        </w:r>
        <w:r>
          <w:rPr>
            <w:noProof/>
            <w:webHidden/>
          </w:rPr>
        </w:r>
        <w:r>
          <w:rPr>
            <w:noProof/>
            <w:webHidden/>
          </w:rPr>
          <w:fldChar w:fldCharType="separate"/>
        </w:r>
        <w:r>
          <w:rPr>
            <w:noProof/>
            <w:webHidden/>
          </w:rPr>
          <w:t>8</w:t>
        </w:r>
        <w:r>
          <w:rPr>
            <w:noProof/>
            <w:webHidden/>
          </w:rPr>
          <w:fldChar w:fldCharType="end"/>
        </w:r>
      </w:hyperlink>
    </w:p>
    <w:p w14:paraId="64127BAF" w14:textId="61E32E81" w:rsidR="00147B00" w:rsidRDefault="00147B00">
      <w:pPr>
        <w:pStyle w:val="TOC2"/>
        <w:rPr>
          <w:rFonts w:asciiTheme="minorHAnsi" w:eastAsiaTheme="minorEastAsia" w:hAnsiTheme="minorHAnsi" w:cstheme="minorBidi"/>
          <w:noProof/>
          <w:sz w:val="22"/>
          <w:szCs w:val="22"/>
        </w:rPr>
      </w:pPr>
      <w:hyperlink w:anchor="_Toc134644861" w:history="1">
        <w:r w:rsidRPr="001711C9">
          <w:rPr>
            <w:rStyle w:val="Hyperlink"/>
            <w:noProof/>
          </w:rPr>
          <w:t>2.3 Risk Analysis</w:t>
        </w:r>
        <w:r>
          <w:rPr>
            <w:noProof/>
            <w:webHidden/>
          </w:rPr>
          <w:tab/>
        </w:r>
        <w:r>
          <w:rPr>
            <w:noProof/>
            <w:webHidden/>
          </w:rPr>
          <w:fldChar w:fldCharType="begin"/>
        </w:r>
        <w:r>
          <w:rPr>
            <w:noProof/>
            <w:webHidden/>
          </w:rPr>
          <w:instrText xml:space="preserve"> PAGEREF _Toc134644861 \h </w:instrText>
        </w:r>
        <w:r>
          <w:rPr>
            <w:noProof/>
            <w:webHidden/>
          </w:rPr>
        </w:r>
        <w:r>
          <w:rPr>
            <w:noProof/>
            <w:webHidden/>
          </w:rPr>
          <w:fldChar w:fldCharType="separate"/>
        </w:r>
        <w:r>
          <w:rPr>
            <w:noProof/>
            <w:webHidden/>
          </w:rPr>
          <w:t>8</w:t>
        </w:r>
        <w:r>
          <w:rPr>
            <w:noProof/>
            <w:webHidden/>
          </w:rPr>
          <w:fldChar w:fldCharType="end"/>
        </w:r>
      </w:hyperlink>
    </w:p>
    <w:p w14:paraId="341FDD77" w14:textId="2E784644" w:rsidR="00147B00" w:rsidRDefault="00147B00">
      <w:pPr>
        <w:pStyle w:val="TOC2"/>
        <w:rPr>
          <w:rFonts w:asciiTheme="minorHAnsi" w:eastAsiaTheme="minorEastAsia" w:hAnsiTheme="minorHAnsi" w:cstheme="minorBidi"/>
          <w:noProof/>
          <w:sz w:val="22"/>
          <w:szCs w:val="22"/>
        </w:rPr>
      </w:pPr>
      <w:hyperlink w:anchor="_Toc134644862" w:history="1">
        <w:r w:rsidRPr="001711C9">
          <w:rPr>
            <w:rStyle w:val="Hyperlink"/>
            <w:noProof/>
          </w:rPr>
          <w:t>2.4 Hardware and Software Resource Requirements</w:t>
        </w:r>
        <w:r>
          <w:rPr>
            <w:noProof/>
            <w:webHidden/>
          </w:rPr>
          <w:tab/>
        </w:r>
        <w:r>
          <w:rPr>
            <w:noProof/>
            <w:webHidden/>
          </w:rPr>
          <w:fldChar w:fldCharType="begin"/>
        </w:r>
        <w:r>
          <w:rPr>
            <w:noProof/>
            <w:webHidden/>
          </w:rPr>
          <w:instrText xml:space="preserve"> PAGEREF _Toc134644862 \h </w:instrText>
        </w:r>
        <w:r>
          <w:rPr>
            <w:noProof/>
            <w:webHidden/>
          </w:rPr>
        </w:r>
        <w:r>
          <w:rPr>
            <w:noProof/>
            <w:webHidden/>
          </w:rPr>
          <w:fldChar w:fldCharType="separate"/>
        </w:r>
        <w:r>
          <w:rPr>
            <w:noProof/>
            <w:webHidden/>
          </w:rPr>
          <w:t>9</w:t>
        </w:r>
        <w:r>
          <w:rPr>
            <w:noProof/>
            <w:webHidden/>
          </w:rPr>
          <w:fldChar w:fldCharType="end"/>
        </w:r>
      </w:hyperlink>
    </w:p>
    <w:p w14:paraId="457FDF7E" w14:textId="2CC473D5" w:rsidR="00147B00" w:rsidRDefault="00147B00">
      <w:pPr>
        <w:pStyle w:val="TOC2"/>
        <w:rPr>
          <w:rFonts w:asciiTheme="minorHAnsi" w:eastAsiaTheme="minorEastAsia" w:hAnsiTheme="minorHAnsi" w:cstheme="minorBidi"/>
          <w:noProof/>
          <w:sz w:val="22"/>
          <w:szCs w:val="22"/>
        </w:rPr>
      </w:pPr>
      <w:hyperlink w:anchor="_Toc134644863" w:history="1">
        <w:r w:rsidRPr="001711C9">
          <w:rPr>
            <w:rStyle w:val="Hyperlink"/>
            <w:noProof/>
          </w:rPr>
          <w:t>2.5 Deliverables and Schedule</w:t>
        </w:r>
        <w:r>
          <w:rPr>
            <w:noProof/>
            <w:webHidden/>
          </w:rPr>
          <w:tab/>
        </w:r>
        <w:r>
          <w:rPr>
            <w:noProof/>
            <w:webHidden/>
          </w:rPr>
          <w:fldChar w:fldCharType="begin"/>
        </w:r>
        <w:r>
          <w:rPr>
            <w:noProof/>
            <w:webHidden/>
          </w:rPr>
          <w:instrText xml:space="preserve"> PAGEREF _Toc134644863 \h </w:instrText>
        </w:r>
        <w:r>
          <w:rPr>
            <w:noProof/>
            <w:webHidden/>
          </w:rPr>
        </w:r>
        <w:r>
          <w:rPr>
            <w:noProof/>
            <w:webHidden/>
          </w:rPr>
          <w:fldChar w:fldCharType="separate"/>
        </w:r>
        <w:r>
          <w:rPr>
            <w:noProof/>
            <w:webHidden/>
          </w:rPr>
          <w:t>9</w:t>
        </w:r>
        <w:r>
          <w:rPr>
            <w:noProof/>
            <w:webHidden/>
          </w:rPr>
          <w:fldChar w:fldCharType="end"/>
        </w:r>
      </w:hyperlink>
    </w:p>
    <w:p w14:paraId="55ADC6A1" w14:textId="2CD6E93D" w:rsidR="00147B00" w:rsidRDefault="00147B00">
      <w:pPr>
        <w:pStyle w:val="TOC2"/>
        <w:rPr>
          <w:rFonts w:asciiTheme="minorHAnsi" w:eastAsiaTheme="minorEastAsia" w:hAnsiTheme="minorHAnsi" w:cstheme="minorBidi"/>
          <w:noProof/>
          <w:sz w:val="22"/>
          <w:szCs w:val="22"/>
        </w:rPr>
      </w:pPr>
      <w:hyperlink w:anchor="_Toc134644864" w:history="1">
        <w:r w:rsidRPr="001711C9">
          <w:rPr>
            <w:rStyle w:val="Hyperlink"/>
            <w:noProof/>
          </w:rPr>
          <w:t xml:space="preserve">2.6 </w:t>
        </w:r>
        <w:r w:rsidRPr="001711C9">
          <w:rPr>
            <w:rStyle w:val="Hyperlink"/>
            <w:noProof/>
            <w:lang w:val="vi-VN"/>
          </w:rPr>
          <w:t>Monitoring, Reporting and Controlling Mechanisms</w:t>
        </w:r>
        <w:r>
          <w:rPr>
            <w:noProof/>
            <w:webHidden/>
          </w:rPr>
          <w:tab/>
        </w:r>
        <w:r>
          <w:rPr>
            <w:noProof/>
            <w:webHidden/>
          </w:rPr>
          <w:fldChar w:fldCharType="begin"/>
        </w:r>
        <w:r>
          <w:rPr>
            <w:noProof/>
            <w:webHidden/>
          </w:rPr>
          <w:instrText xml:space="preserve"> PAGEREF _Toc134644864 \h </w:instrText>
        </w:r>
        <w:r>
          <w:rPr>
            <w:noProof/>
            <w:webHidden/>
          </w:rPr>
        </w:r>
        <w:r>
          <w:rPr>
            <w:noProof/>
            <w:webHidden/>
          </w:rPr>
          <w:fldChar w:fldCharType="separate"/>
        </w:r>
        <w:r>
          <w:rPr>
            <w:noProof/>
            <w:webHidden/>
          </w:rPr>
          <w:t>9</w:t>
        </w:r>
        <w:r>
          <w:rPr>
            <w:noProof/>
            <w:webHidden/>
          </w:rPr>
          <w:fldChar w:fldCharType="end"/>
        </w:r>
      </w:hyperlink>
    </w:p>
    <w:p w14:paraId="06A9F0DF" w14:textId="7EC5F686" w:rsidR="00147B00" w:rsidRDefault="00147B00">
      <w:pPr>
        <w:pStyle w:val="TOC2"/>
        <w:rPr>
          <w:rFonts w:asciiTheme="minorHAnsi" w:eastAsiaTheme="minorEastAsia" w:hAnsiTheme="minorHAnsi" w:cstheme="minorBidi"/>
          <w:noProof/>
          <w:sz w:val="22"/>
          <w:szCs w:val="22"/>
        </w:rPr>
      </w:pPr>
      <w:hyperlink w:anchor="_Toc134644865" w:history="1">
        <w:r w:rsidRPr="001711C9">
          <w:rPr>
            <w:rStyle w:val="Hyperlink"/>
            <w:noProof/>
          </w:rPr>
          <w:t>2.7 Professional Standard</w:t>
        </w:r>
        <w:r>
          <w:rPr>
            <w:noProof/>
            <w:webHidden/>
          </w:rPr>
          <w:tab/>
        </w:r>
        <w:r>
          <w:rPr>
            <w:noProof/>
            <w:webHidden/>
          </w:rPr>
          <w:fldChar w:fldCharType="begin"/>
        </w:r>
        <w:r>
          <w:rPr>
            <w:noProof/>
            <w:webHidden/>
          </w:rPr>
          <w:instrText xml:space="preserve"> PAGEREF _Toc134644865 \h </w:instrText>
        </w:r>
        <w:r>
          <w:rPr>
            <w:noProof/>
            <w:webHidden/>
          </w:rPr>
        </w:r>
        <w:r>
          <w:rPr>
            <w:noProof/>
            <w:webHidden/>
          </w:rPr>
          <w:fldChar w:fldCharType="separate"/>
        </w:r>
        <w:r>
          <w:rPr>
            <w:noProof/>
            <w:webHidden/>
          </w:rPr>
          <w:t>10</w:t>
        </w:r>
        <w:r>
          <w:rPr>
            <w:noProof/>
            <w:webHidden/>
          </w:rPr>
          <w:fldChar w:fldCharType="end"/>
        </w:r>
      </w:hyperlink>
    </w:p>
    <w:p w14:paraId="408A6172" w14:textId="4972A39F" w:rsidR="00147B00" w:rsidRDefault="00147B00">
      <w:pPr>
        <w:pStyle w:val="TOC2"/>
        <w:rPr>
          <w:rFonts w:asciiTheme="minorHAnsi" w:eastAsiaTheme="minorEastAsia" w:hAnsiTheme="minorHAnsi" w:cstheme="minorBidi"/>
          <w:noProof/>
          <w:sz w:val="22"/>
          <w:szCs w:val="22"/>
        </w:rPr>
      </w:pPr>
      <w:hyperlink w:anchor="_Toc134644866" w:history="1">
        <w:r w:rsidRPr="001711C9">
          <w:rPr>
            <w:rStyle w:val="Hyperlink"/>
            <w:noProof/>
            <w:lang w:val="vi-VN"/>
          </w:rPr>
          <w:t>2.8 Evidence all the artifacts have been placed under configuration management</w:t>
        </w:r>
        <w:r>
          <w:rPr>
            <w:noProof/>
            <w:webHidden/>
          </w:rPr>
          <w:tab/>
        </w:r>
        <w:r>
          <w:rPr>
            <w:noProof/>
            <w:webHidden/>
          </w:rPr>
          <w:fldChar w:fldCharType="begin"/>
        </w:r>
        <w:r>
          <w:rPr>
            <w:noProof/>
            <w:webHidden/>
          </w:rPr>
          <w:instrText xml:space="preserve"> PAGEREF _Toc134644866 \h </w:instrText>
        </w:r>
        <w:r>
          <w:rPr>
            <w:noProof/>
            <w:webHidden/>
          </w:rPr>
        </w:r>
        <w:r>
          <w:rPr>
            <w:noProof/>
            <w:webHidden/>
          </w:rPr>
          <w:fldChar w:fldCharType="separate"/>
        </w:r>
        <w:r>
          <w:rPr>
            <w:noProof/>
            <w:webHidden/>
          </w:rPr>
          <w:t>10</w:t>
        </w:r>
        <w:r>
          <w:rPr>
            <w:noProof/>
            <w:webHidden/>
          </w:rPr>
          <w:fldChar w:fldCharType="end"/>
        </w:r>
      </w:hyperlink>
    </w:p>
    <w:p w14:paraId="17C9225E" w14:textId="449F95A8"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67" w:history="1">
        <w:r w:rsidRPr="001711C9">
          <w:rPr>
            <w:rStyle w:val="Hyperlink"/>
            <w:noProof/>
            <w:lang w:val="vi-VN"/>
          </w:rPr>
          <w:t xml:space="preserve">2.9 </w:t>
        </w:r>
        <w:r w:rsidRPr="001711C9">
          <w:rPr>
            <w:rStyle w:val="Hyperlink"/>
            <w:noProof/>
          </w:rPr>
          <w:t>Impact of the project on individuals and organizations</w:t>
        </w:r>
        <w:r>
          <w:rPr>
            <w:noProof/>
            <w:webHidden/>
          </w:rPr>
          <w:tab/>
        </w:r>
        <w:r>
          <w:rPr>
            <w:noProof/>
            <w:webHidden/>
          </w:rPr>
          <w:fldChar w:fldCharType="begin"/>
        </w:r>
        <w:r>
          <w:rPr>
            <w:noProof/>
            <w:webHidden/>
          </w:rPr>
          <w:instrText xml:space="preserve"> PAGEREF _Toc134644867 \h </w:instrText>
        </w:r>
        <w:r>
          <w:rPr>
            <w:noProof/>
            <w:webHidden/>
          </w:rPr>
        </w:r>
        <w:r>
          <w:rPr>
            <w:noProof/>
            <w:webHidden/>
          </w:rPr>
          <w:fldChar w:fldCharType="separate"/>
        </w:r>
        <w:r>
          <w:rPr>
            <w:noProof/>
            <w:webHidden/>
          </w:rPr>
          <w:t>11</w:t>
        </w:r>
        <w:r>
          <w:rPr>
            <w:noProof/>
            <w:webHidden/>
          </w:rPr>
          <w:fldChar w:fldCharType="end"/>
        </w:r>
      </w:hyperlink>
    </w:p>
    <w:p w14:paraId="1A381C5C" w14:textId="568057F6"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68" w:history="1">
        <w:r w:rsidRPr="001711C9">
          <w:rPr>
            <w:rStyle w:val="Hyperlink"/>
            <w:noProof/>
            <w:lang w:val="vi-VN"/>
          </w:rPr>
          <w:t>3. Requirement Specifications</w:t>
        </w:r>
        <w:r>
          <w:rPr>
            <w:noProof/>
            <w:webHidden/>
          </w:rPr>
          <w:tab/>
        </w:r>
        <w:r>
          <w:rPr>
            <w:noProof/>
            <w:webHidden/>
          </w:rPr>
          <w:fldChar w:fldCharType="begin"/>
        </w:r>
        <w:r>
          <w:rPr>
            <w:noProof/>
            <w:webHidden/>
          </w:rPr>
          <w:instrText xml:space="preserve"> PAGEREF _Toc134644868 \h </w:instrText>
        </w:r>
        <w:r>
          <w:rPr>
            <w:noProof/>
            <w:webHidden/>
          </w:rPr>
        </w:r>
        <w:r>
          <w:rPr>
            <w:noProof/>
            <w:webHidden/>
          </w:rPr>
          <w:fldChar w:fldCharType="separate"/>
        </w:r>
        <w:r>
          <w:rPr>
            <w:noProof/>
            <w:webHidden/>
          </w:rPr>
          <w:t>12</w:t>
        </w:r>
        <w:r>
          <w:rPr>
            <w:noProof/>
            <w:webHidden/>
          </w:rPr>
          <w:fldChar w:fldCharType="end"/>
        </w:r>
      </w:hyperlink>
    </w:p>
    <w:p w14:paraId="75A4AF57" w14:textId="587F19F7" w:rsidR="00147B00" w:rsidRDefault="00147B00">
      <w:pPr>
        <w:pStyle w:val="TOC2"/>
        <w:rPr>
          <w:rFonts w:asciiTheme="minorHAnsi" w:eastAsiaTheme="minorEastAsia" w:hAnsiTheme="minorHAnsi" w:cstheme="minorBidi"/>
          <w:noProof/>
          <w:sz w:val="22"/>
          <w:szCs w:val="22"/>
        </w:rPr>
      </w:pPr>
      <w:hyperlink w:anchor="_Toc134644869" w:history="1">
        <w:r w:rsidRPr="001711C9">
          <w:rPr>
            <w:rStyle w:val="Hyperlink"/>
            <w:noProof/>
            <w:lang w:val="vi-VN"/>
          </w:rPr>
          <w:t>3.1 Stakeholders for the system</w:t>
        </w:r>
        <w:r>
          <w:rPr>
            <w:noProof/>
            <w:webHidden/>
          </w:rPr>
          <w:tab/>
        </w:r>
        <w:r>
          <w:rPr>
            <w:noProof/>
            <w:webHidden/>
          </w:rPr>
          <w:fldChar w:fldCharType="begin"/>
        </w:r>
        <w:r>
          <w:rPr>
            <w:noProof/>
            <w:webHidden/>
          </w:rPr>
          <w:instrText xml:space="preserve"> PAGEREF _Toc134644869 \h </w:instrText>
        </w:r>
        <w:r>
          <w:rPr>
            <w:noProof/>
            <w:webHidden/>
          </w:rPr>
        </w:r>
        <w:r>
          <w:rPr>
            <w:noProof/>
            <w:webHidden/>
          </w:rPr>
          <w:fldChar w:fldCharType="separate"/>
        </w:r>
        <w:r>
          <w:rPr>
            <w:noProof/>
            <w:webHidden/>
          </w:rPr>
          <w:t>12</w:t>
        </w:r>
        <w:r>
          <w:rPr>
            <w:noProof/>
            <w:webHidden/>
          </w:rPr>
          <w:fldChar w:fldCharType="end"/>
        </w:r>
      </w:hyperlink>
    </w:p>
    <w:p w14:paraId="49E7861B" w14:textId="3261E50A" w:rsidR="00147B00" w:rsidRDefault="00147B00">
      <w:pPr>
        <w:pStyle w:val="TOC2"/>
        <w:rPr>
          <w:rFonts w:asciiTheme="minorHAnsi" w:eastAsiaTheme="minorEastAsia" w:hAnsiTheme="minorHAnsi" w:cstheme="minorBidi"/>
          <w:noProof/>
          <w:sz w:val="22"/>
          <w:szCs w:val="22"/>
        </w:rPr>
      </w:pPr>
      <w:hyperlink w:anchor="_Toc134644870" w:history="1">
        <w:r w:rsidRPr="001711C9">
          <w:rPr>
            <w:rStyle w:val="Hyperlink"/>
            <w:noProof/>
          </w:rPr>
          <w:t>3.2 Use case model</w:t>
        </w:r>
        <w:r>
          <w:rPr>
            <w:noProof/>
            <w:webHidden/>
          </w:rPr>
          <w:tab/>
        </w:r>
        <w:r>
          <w:rPr>
            <w:noProof/>
            <w:webHidden/>
          </w:rPr>
          <w:fldChar w:fldCharType="begin"/>
        </w:r>
        <w:r>
          <w:rPr>
            <w:noProof/>
            <w:webHidden/>
          </w:rPr>
          <w:instrText xml:space="preserve"> PAGEREF _Toc134644870 \h </w:instrText>
        </w:r>
        <w:r>
          <w:rPr>
            <w:noProof/>
            <w:webHidden/>
          </w:rPr>
        </w:r>
        <w:r>
          <w:rPr>
            <w:noProof/>
            <w:webHidden/>
          </w:rPr>
          <w:fldChar w:fldCharType="separate"/>
        </w:r>
        <w:r>
          <w:rPr>
            <w:noProof/>
            <w:webHidden/>
          </w:rPr>
          <w:t>12</w:t>
        </w:r>
        <w:r>
          <w:rPr>
            <w:noProof/>
            <w:webHidden/>
          </w:rPr>
          <w:fldChar w:fldCharType="end"/>
        </w:r>
      </w:hyperlink>
    </w:p>
    <w:p w14:paraId="52108A0E" w14:textId="153AF5B5" w:rsidR="00147B00" w:rsidRDefault="00147B00">
      <w:pPr>
        <w:pStyle w:val="TOC2"/>
        <w:rPr>
          <w:rFonts w:asciiTheme="minorHAnsi" w:eastAsiaTheme="minorEastAsia" w:hAnsiTheme="minorHAnsi" w:cstheme="minorBidi"/>
          <w:noProof/>
          <w:sz w:val="22"/>
          <w:szCs w:val="22"/>
        </w:rPr>
      </w:pPr>
      <w:hyperlink w:anchor="_Toc134644871" w:history="1">
        <w:r w:rsidRPr="001711C9">
          <w:rPr>
            <w:rStyle w:val="Hyperlink"/>
            <w:noProof/>
          </w:rPr>
          <w:t>3.3 Functional requirements</w:t>
        </w:r>
        <w:r>
          <w:rPr>
            <w:noProof/>
            <w:webHidden/>
          </w:rPr>
          <w:tab/>
        </w:r>
        <w:r>
          <w:rPr>
            <w:noProof/>
            <w:webHidden/>
          </w:rPr>
          <w:fldChar w:fldCharType="begin"/>
        </w:r>
        <w:r>
          <w:rPr>
            <w:noProof/>
            <w:webHidden/>
          </w:rPr>
          <w:instrText xml:space="preserve"> PAGEREF _Toc134644871 \h </w:instrText>
        </w:r>
        <w:r>
          <w:rPr>
            <w:noProof/>
            <w:webHidden/>
          </w:rPr>
        </w:r>
        <w:r>
          <w:rPr>
            <w:noProof/>
            <w:webHidden/>
          </w:rPr>
          <w:fldChar w:fldCharType="separate"/>
        </w:r>
        <w:r>
          <w:rPr>
            <w:noProof/>
            <w:webHidden/>
          </w:rPr>
          <w:t>19</w:t>
        </w:r>
        <w:r>
          <w:rPr>
            <w:noProof/>
            <w:webHidden/>
          </w:rPr>
          <w:fldChar w:fldCharType="end"/>
        </w:r>
      </w:hyperlink>
    </w:p>
    <w:p w14:paraId="5F8D2987" w14:textId="53C87181" w:rsidR="00147B00" w:rsidRDefault="00147B00">
      <w:pPr>
        <w:pStyle w:val="TOC2"/>
        <w:rPr>
          <w:rFonts w:asciiTheme="minorHAnsi" w:eastAsiaTheme="minorEastAsia" w:hAnsiTheme="minorHAnsi" w:cstheme="minorBidi"/>
          <w:noProof/>
          <w:sz w:val="22"/>
          <w:szCs w:val="22"/>
        </w:rPr>
      </w:pPr>
      <w:hyperlink w:anchor="_Toc134644872" w:history="1">
        <w:r w:rsidRPr="001711C9">
          <w:rPr>
            <w:rStyle w:val="Hyperlink"/>
            <w:noProof/>
          </w:rPr>
          <w:t>3.4 Non-functional requirements</w:t>
        </w:r>
        <w:r>
          <w:rPr>
            <w:noProof/>
            <w:webHidden/>
          </w:rPr>
          <w:tab/>
        </w:r>
        <w:r>
          <w:rPr>
            <w:noProof/>
            <w:webHidden/>
          </w:rPr>
          <w:fldChar w:fldCharType="begin"/>
        </w:r>
        <w:r>
          <w:rPr>
            <w:noProof/>
            <w:webHidden/>
          </w:rPr>
          <w:instrText xml:space="preserve"> PAGEREF _Toc134644872 \h </w:instrText>
        </w:r>
        <w:r>
          <w:rPr>
            <w:noProof/>
            <w:webHidden/>
          </w:rPr>
        </w:r>
        <w:r>
          <w:rPr>
            <w:noProof/>
            <w:webHidden/>
          </w:rPr>
          <w:fldChar w:fldCharType="separate"/>
        </w:r>
        <w:r>
          <w:rPr>
            <w:noProof/>
            <w:webHidden/>
          </w:rPr>
          <w:t>20</w:t>
        </w:r>
        <w:r>
          <w:rPr>
            <w:noProof/>
            <w:webHidden/>
          </w:rPr>
          <w:fldChar w:fldCharType="end"/>
        </w:r>
      </w:hyperlink>
    </w:p>
    <w:p w14:paraId="457F1634" w14:textId="57A3D2E0"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73" w:history="1">
        <w:r w:rsidRPr="001711C9">
          <w:rPr>
            <w:rStyle w:val="Hyperlink"/>
            <w:noProof/>
          </w:rPr>
          <w:t>4. Architecture</w:t>
        </w:r>
        <w:r>
          <w:rPr>
            <w:noProof/>
            <w:webHidden/>
          </w:rPr>
          <w:tab/>
        </w:r>
        <w:r>
          <w:rPr>
            <w:noProof/>
            <w:webHidden/>
          </w:rPr>
          <w:fldChar w:fldCharType="begin"/>
        </w:r>
        <w:r>
          <w:rPr>
            <w:noProof/>
            <w:webHidden/>
          </w:rPr>
          <w:instrText xml:space="preserve"> PAGEREF _Toc134644873 \h </w:instrText>
        </w:r>
        <w:r>
          <w:rPr>
            <w:noProof/>
            <w:webHidden/>
          </w:rPr>
        </w:r>
        <w:r>
          <w:rPr>
            <w:noProof/>
            <w:webHidden/>
          </w:rPr>
          <w:fldChar w:fldCharType="separate"/>
        </w:r>
        <w:r>
          <w:rPr>
            <w:noProof/>
            <w:webHidden/>
          </w:rPr>
          <w:t>20</w:t>
        </w:r>
        <w:r>
          <w:rPr>
            <w:noProof/>
            <w:webHidden/>
          </w:rPr>
          <w:fldChar w:fldCharType="end"/>
        </w:r>
      </w:hyperlink>
    </w:p>
    <w:p w14:paraId="3783B3E4" w14:textId="0FCAB06F" w:rsidR="00147B00" w:rsidRDefault="00147B00">
      <w:pPr>
        <w:pStyle w:val="TOC2"/>
        <w:rPr>
          <w:rFonts w:asciiTheme="minorHAnsi" w:eastAsiaTheme="minorEastAsia" w:hAnsiTheme="minorHAnsi" w:cstheme="minorBidi"/>
          <w:noProof/>
          <w:sz w:val="22"/>
          <w:szCs w:val="22"/>
        </w:rPr>
      </w:pPr>
      <w:hyperlink w:anchor="_Toc134644874" w:history="1">
        <w:r w:rsidRPr="001711C9">
          <w:rPr>
            <w:rStyle w:val="Hyperlink"/>
            <w:noProof/>
          </w:rPr>
          <w:t>4.1 Architecture style(s) used</w:t>
        </w:r>
        <w:r>
          <w:rPr>
            <w:noProof/>
            <w:webHidden/>
          </w:rPr>
          <w:tab/>
        </w:r>
        <w:r>
          <w:rPr>
            <w:noProof/>
            <w:webHidden/>
          </w:rPr>
          <w:fldChar w:fldCharType="begin"/>
        </w:r>
        <w:r>
          <w:rPr>
            <w:noProof/>
            <w:webHidden/>
          </w:rPr>
          <w:instrText xml:space="preserve"> PAGEREF _Toc134644874 \h </w:instrText>
        </w:r>
        <w:r>
          <w:rPr>
            <w:noProof/>
            <w:webHidden/>
          </w:rPr>
        </w:r>
        <w:r>
          <w:rPr>
            <w:noProof/>
            <w:webHidden/>
          </w:rPr>
          <w:fldChar w:fldCharType="separate"/>
        </w:r>
        <w:r>
          <w:rPr>
            <w:noProof/>
            <w:webHidden/>
          </w:rPr>
          <w:t>20</w:t>
        </w:r>
        <w:r>
          <w:rPr>
            <w:noProof/>
            <w:webHidden/>
          </w:rPr>
          <w:fldChar w:fldCharType="end"/>
        </w:r>
      </w:hyperlink>
    </w:p>
    <w:p w14:paraId="5298F3FD" w14:textId="7466A51D" w:rsidR="00147B00" w:rsidRDefault="00147B00">
      <w:pPr>
        <w:pStyle w:val="TOC2"/>
        <w:rPr>
          <w:rFonts w:asciiTheme="minorHAnsi" w:eastAsiaTheme="minorEastAsia" w:hAnsiTheme="minorHAnsi" w:cstheme="minorBidi"/>
          <w:noProof/>
          <w:sz w:val="22"/>
          <w:szCs w:val="22"/>
        </w:rPr>
      </w:pPr>
      <w:hyperlink w:anchor="_Toc134644875" w:history="1">
        <w:r w:rsidRPr="001711C9">
          <w:rPr>
            <w:rStyle w:val="Hyperlink"/>
            <w:noProof/>
          </w:rPr>
          <w:t>4.2 Architectural model</w:t>
        </w:r>
        <w:r>
          <w:rPr>
            <w:noProof/>
            <w:webHidden/>
          </w:rPr>
          <w:tab/>
        </w:r>
        <w:r>
          <w:rPr>
            <w:noProof/>
            <w:webHidden/>
          </w:rPr>
          <w:fldChar w:fldCharType="begin"/>
        </w:r>
        <w:r>
          <w:rPr>
            <w:noProof/>
            <w:webHidden/>
          </w:rPr>
          <w:instrText xml:space="preserve"> PAGEREF _Toc134644875 \h </w:instrText>
        </w:r>
        <w:r>
          <w:rPr>
            <w:noProof/>
            <w:webHidden/>
          </w:rPr>
        </w:r>
        <w:r>
          <w:rPr>
            <w:noProof/>
            <w:webHidden/>
          </w:rPr>
          <w:fldChar w:fldCharType="separate"/>
        </w:r>
        <w:r>
          <w:rPr>
            <w:noProof/>
            <w:webHidden/>
          </w:rPr>
          <w:t>21</w:t>
        </w:r>
        <w:r>
          <w:rPr>
            <w:noProof/>
            <w:webHidden/>
          </w:rPr>
          <w:fldChar w:fldCharType="end"/>
        </w:r>
      </w:hyperlink>
    </w:p>
    <w:p w14:paraId="50D519A9" w14:textId="2A03BDAF" w:rsidR="00147B00" w:rsidRDefault="00147B00">
      <w:pPr>
        <w:pStyle w:val="TOC2"/>
        <w:rPr>
          <w:rFonts w:asciiTheme="minorHAnsi" w:eastAsiaTheme="minorEastAsia" w:hAnsiTheme="minorHAnsi" w:cstheme="minorBidi"/>
          <w:noProof/>
          <w:sz w:val="22"/>
          <w:szCs w:val="22"/>
        </w:rPr>
      </w:pPr>
      <w:hyperlink w:anchor="_Toc134644876" w:history="1">
        <w:r w:rsidRPr="001711C9">
          <w:rPr>
            <w:rStyle w:val="Hyperlink"/>
            <w:noProof/>
            <w:lang w:val="vi-VN"/>
          </w:rPr>
          <w:t xml:space="preserve">4.3 </w:t>
        </w:r>
        <w:r w:rsidRPr="001711C9">
          <w:rPr>
            <w:rStyle w:val="Hyperlink"/>
            <w:noProof/>
          </w:rPr>
          <w:t>Technology, software, and hardware used</w:t>
        </w:r>
        <w:r>
          <w:rPr>
            <w:noProof/>
            <w:webHidden/>
          </w:rPr>
          <w:tab/>
        </w:r>
        <w:r>
          <w:rPr>
            <w:noProof/>
            <w:webHidden/>
          </w:rPr>
          <w:fldChar w:fldCharType="begin"/>
        </w:r>
        <w:r>
          <w:rPr>
            <w:noProof/>
            <w:webHidden/>
          </w:rPr>
          <w:instrText xml:space="preserve"> PAGEREF _Toc134644876 \h </w:instrText>
        </w:r>
        <w:r>
          <w:rPr>
            <w:noProof/>
            <w:webHidden/>
          </w:rPr>
        </w:r>
        <w:r>
          <w:rPr>
            <w:noProof/>
            <w:webHidden/>
          </w:rPr>
          <w:fldChar w:fldCharType="separate"/>
        </w:r>
        <w:r>
          <w:rPr>
            <w:noProof/>
            <w:webHidden/>
          </w:rPr>
          <w:t>21</w:t>
        </w:r>
        <w:r>
          <w:rPr>
            <w:noProof/>
            <w:webHidden/>
          </w:rPr>
          <w:fldChar w:fldCharType="end"/>
        </w:r>
      </w:hyperlink>
    </w:p>
    <w:p w14:paraId="1A463FB0" w14:textId="0A0F1438" w:rsidR="00147B00" w:rsidRDefault="00147B00">
      <w:pPr>
        <w:pStyle w:val="TOC2"/>
        <w:rPr>
          <w:rFonts w:asciiTheme="minorHAnsi" w:eastAsiaTheme="minorEastAsia" w:hAnsiTheme="minorHAnsi" w:cstheme="minorBidi"/>
          <w:noProof/>
          <w:sz w:val="22"/>
          <w:szCs w:val="22"/>
        </w:rPr>
      </w:pPr>
      <w:hyperlink w:anchor="_Toc134644877" w:history="1">
        <w:r w:rsidRPr="001711C9">
          <w:rPr>
            <w:rStyle w:val="Hyperlink"/>
            <w:noProof/>
          </w:rPr>
          <w:t>4.4 Rationable</w:t>
        </w:r>
        <w:r>
          <w:rPr>
            <w:noProof/>
            <w:webHidden/>
          </w:rPr>
          <w:tab/>
        </w:r>
        <w:r>
          <w:rPr>
            <w:noProof/>
            <w:webHidden/>
          </w:rPr>
          <w:fldChar w:fldCharType="begin"/>
        </w:r>
        <w:r>
          <w:rPr>
            <w:noProof/>
            <w:webHidden/>
          </w:rPr>
          <w:instrText xml:space="preserve"> PAGEREF _Toc134644877 \h </w:instrText>
        </w:r>
        <w:r>
          <w:rPr>
            <w:noProof/>
            <w:webHidden/>
          </w:rPr>
        </w:r>
        <w:r>
          <w:rPr>
            <w:noProof/>
            <w:webHidden/>
          </w:rPr>
          <w:fldChar w:fldCharType="separate"/>
        </w:r>
        <w:r>
          <w:rPr>
            <w:noProof/>
            <w:webHidden/>
          </w:rPr>
          <w:t>22</w:t>
        </w:r>
        <w:r>
          <w:rPr>
            <w:noProof/>
            <w:webHidden/>
          </w:rPr>
          <w:fldChar w:fldCharType="end"/>
        </w:r>
      </w:hyperlink>
    </w:p>
    <w:p w14:paraId="14060DDE" w14:textId="30E14ED3"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78" w:history="1">
        <w:r w:rsidRPr="001711C9">
          <w:rPr>
            <w:rStyle w:val="Hyperlink"/>
            <w:noProof/>
          </w:rPr>
          <w:t>5. Design</w:t>
        </w:r>
        <w:r>
          <w:rPr>
            <w:noProof/>
            <w:webHidden/>
          </w:rPr>
          <w:tab/>
        </w:r>
        <w:r>
          <w:rPr>
            <w:noProof/>
            <w:webHidden/>
          </w:rPr>
          <w:fldChar w:fldCharType="begin"/>
        </w:r>
        <w:r>
          <w:rPr>
            <w:noProof/>
            <w:webHidden/>
          </w:rPr>
          <w:instrText xml:space="preserve"> PAGEREF _Toc134644878 \h </w:instrText>
        </w:r>
        <w:r>
          <w:rPr>
            <w:noProof/>
            <w:webHidden/>
          </w:rPr>
        </w:r>
        <w:r>
          <w:rPr>
            <w:noProof/>
            <w:webHidden/>
          </w:rPr>
          <w:fldChar w:fldCharType="separate"/>
        </w:r>
        <w:r>
          <w:rPr>
            <w:noProof/>
            <w:webHidden/>
          </w:rPr>
          <w:t>22</w:t>
        </w:r>
        <w:r>
          <w:rPr>
            <w:noProof/>
            <w:webHidden/>
          </w:rPr>
          <w:fldChar w:fldCharType="end"/>
        </w:r>
      </w:hyperlink>
    </w:p>
    <w:p w14:paraId="474EC9B3" w14:textId="3A3EE258" w:rsidR="00147B00" w:rsidRDefault="00147B00">
      <w:pPr>
        <w:pStyle w:val="TOC2"/>
        <w:rPr>
          <w:rFonts w:asciiTheme="minorHAnsi" w:eastAsiaTheme="minorEastAsia" w:hAnsiTheme="minorHAnsi" w:cstheme="minorBidi"/>
          <w:noProof/>
          <w:sz w:val="22"/>
          <w:szCs w:val="22"/>
        </w:rPr>
      </w:pPr>
      <w:hyperlink w:anchor="_Toc134644879" w:history="1">
        <w:r w:rsidRPr="001711C9">
          <w:rPr>
            <w:rStyle w:val="Hyperlink"/>
            <w:noProof/>
          </w:rPr>
          <w:t>5.1 Database design</w:t>
        </w:r>
        <w:r>
          <w:rPr>
            <w:noProof/>
            <w:webHidden/>
          </w:rPr>
          <w:tab/>
        </w:r>
        <w:r>
          <w:rPr>
            <w:noProof/>
            <w:webHidden/>
          </w:rPr>
          <w:fldChar w:fldCharType="begin"/>
        </w:r>
        <w:r>
          <w:rPr>
            <w:noProof/>
            <w:webHidden/>
          </w:rPr>
          <w:instrText xml:space="preserve"> PAGEREF _Toc134644879 \h </w:instrText>
        </w:r>
        <w:r>
          <w:rPr>
            <w:noProof/>
            <w:webHidden/>
          </w:rPr>
        </w:r>
        <w:r>
          <w:rPr>
            <w:noProof/>
            <w:webHidden/>
          </w:rPr>
          <w:fldChar w:fldCharType="separate"/>
        </w:r>
        <w:r>
          <w:rPr>
            <w:noProof/>
            <w:webHidden/>
          </w:rPr>
          <w:t>22</w:t>
        </w:r>
        <w:r>
          <w:rPr>
            <w:noProof/>
            <w:webHidden/>
          </w:rPr>
          <w:fldChar w:fldCharType="end"/>
        </w:r>
      </w:hyperlink>
    </w:p>
    <w:p w14:paraId="349CBFE1" w14:textId="6926E861" w:rsidR="00147B00" w:rsidRDefault="00147B00">
      <w:pPr>
        <w:pStyle w:val="TOC2"/>
        <w:rPr>
          <w:rFonts w:asciiTheme="minorHAnsi" w:eastAsiaTheme="minorEastAsia" w:hAnsiTheme="minorHAnsi" w:cstheme="minorBidi"/>
          <w:noProof/>
          <w:sz w:val="22"/>
          <w:szCs w:val="22"/>
        </w:rPr>
      </w:pPr>
      <w:hyperlink w:anchor="_Toc134644880" w:history="1">
        <w:r w:rsidRPr="001711C9">
          <w:rPr>
            <w:rStyle w:val="Hyperlink"/>
            <w:noProof/>
          </w:rPr>
          <w:t>5.2 Static model – class diagram</w:t>
        </w:r>
        <w:r>
          <w:rPr>
            <w:noProof/>
            <w:webHidden/>
          </w:rPr>
          <w:tab/>
        </w:r>
        <w:r>
          <w:rPr>
            <w:noProof/>
            <w:webHidden/>
          </w:rPr>
          <w:fldChar w:fldCharType="begin"/>
        </w:r>
        <w:r>
          <w:rPr>
            <w:noProof/>
            <w:webHidden/>
          </w:rPr>
          <w:instrText xml:space="preserve"> PAGEREF _Toc134644880 \h </w:instrText>
        </w:r>
        <w:r>
          <w:rPr>
            <w:noProof/>
            <w:webHidden/>
          </w:rPr>
        </w:r>
        <w:r>
          <w:rPr>
            <w:noProof/>
            <w:webHidden/>
          </w:rPr>
          <w:fldChar w:fldCharType="separate"/>
        </w:r>
        <w:r>
          <w:rPr>
            <w:noProof/>
            <w:webHidden/>
          </w:rPr>
          <w:t>22</w:t>
        </w:r>
        <w:r>
          <w:rPr>
            <w:noProof/>
            <w:webHidden/>
          </w:rPr>
          <w:fldChar w:fldCharType="end"/>
        </w:r>
      </w:hyperlink>
    </w:p>
    <w:p w14:paraId="7C79EB22" w14:textId="2CD2CD84" w:rsidR="00147B00" w:rsidRDefault="00147B00">
      <w:pPr>
        <w:pStyle w:val="TOC2"/>
        <w:rPr>
          <w:rFonts w:asciiTheme="minorHAnsi" w:eastAsiaTheme="minorEastAsia" w:hAnsiTheme="minorHAnsi" w:cstheme="minorBidi"/>
          <w:noProof/>
          <w:sz w:val="22"/>
          <w:szCs w:val="22"/>
        </w:rPr>
      </w:pPr>
      <w:hyperlink w:anchor="_Toc134644881" w:history="1">
        <w:r w:rsidRPr="001711C9">
          <w:rPr>
            <w:rStyle w:val="Hyperlink"/>
            <w:noProof/>
          </w:rPr>
          <w:t>5.3 Dynamic model – sequence diagram</w:t>
        </w:r>
        <w:r>
          <w:rPr>
            <w:noProof/>
            <w:webHidden/>
          </w:rPr>
          <w:tab/>
        </w:r>
        <w:r>
          <w:rPr>
            <w:noProof/>
            <w:webHidden/>
          </w:rPr>
          <w:fldChar w:fldCharType="begin"/>
        </w:r>
        <w:r>
          <w:rPr>
            <w:noProof/>
            <w:webHidden/>
          </w:rPr>
          <w:instrText xml:space="preserve"> PAGEREF _Toc134644881 \h </w:instrText>
        </w:r>
        <w:r>
          <w:rPr>
            <w:noProof/>
            <w:webHidden/>
          </w:rPr>
        </w:r>
        <w:r>
          <w:rPr>
            <w:noProof/>
            <w:webHidden/>
          </w:rPr>
          <w:fldChar w:fldCharType="separate"/>
        </w:r>
        <w:r>
          <w:rPr>
            <w:noProof/>
            <w:webHidden/>
          </w:rPr>
          <w:t>23</w:t>
        </w:r>
        <w:r>
          <w:rPr>
            <w:noProof/>
            <w:webHidden/>
          </w:rPr>
          <w:fldChar w:fldCharType="end"/>
        </w:r>
      </w:hyperlink>
    </w:p>
    <w:p w14:paraId="6C3E73BB" w14:textId="12DD8108"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82" w:history="1">
        <w:r w:rsidRPr="001711C9">
          <w:rPr>
            <w:rStyle w:val="Hyperlink"/>
            <w:noProof/>
          </w:rPr>
          <w:t>6. Test Plan</w:t>
        </w:r>
        <w:r>
          <w:rPr>
            <w:noProof/>
            <w:webHidden/>
          </w:rPr>
          <w:tab/>
        </w:r>
        <w:r>
          <w:rPr>
            <w:noProof/>
            <w:webHidden/>
          </w:rPr>
          <w:fldChar w:fldCharType="begin"/>
        </w:r>
        <w:r>
          <w:rPr>
            <w:noProof/>
            <w:webHidden/>
          </w:rPr>
          <w:instrText xml:space="preserve"> PAGEREF _Toc134644882 \h </w:instrText>
        </w:r>
        <w:r>
          <w:rPr>
            <w:noProof/>
            <w:webHidden/>
          </w:rPr>
        </w:r>
        <w:r>
          <w:rPr>
            <w:noProof/>
            <w:webHidden/>
          </w:rPr>
          <w:fldChar w:fldCharType="separate"/>
        </w:r>
        <w:r>
          <w:rPr>
            <w:noProof/>
            <w:webHidden/>
          </w:rPr>
          <w:t>26</w:t>
        </w:r>
        <w:r>
          <w:rPr>
            <w:noProof/>
            <w:webHidden/>
          </w:rPr>
          <w:fldChar w:fldCharType="end"/>
        </w:r>
      </w:hyperlink>
    </w:p>
    <w:bookmarkStart w:id="4" w:name="_GoBack"/>
    <w:p w14:paraId="32EABADB" w14:textId="426D8DF7" w:rsidR="00147B00" w:rsidRDefault="00147B00">
      <w:pPr>
        <w:pStyle w:val="TOC2"/>
        <w:rPr>
          <w:rFonts w:asciiTheme="minorHAnsi" w:eastAsiaTheme="minorEastAsia" w:hAnsiTheme="minorHAnsi" w:cstheme="minorBidi"/>
          <w:noProof/>
          <w:sz w:val="22"/>
          <w:szCs w:val="22"/>
        </w:rPr>
      </w:pPr>
      <w:r w:rsidRPr="001711C9">
        <w:rPr>
          <w:rStyle w:val="Hyperlink"/>
          <w:noProof/>
        </w:rPr>
        <w:fldChar w:fldCharType="begin"/>
      </w:r>
      <w:r w:rsidRPr="001711C9">
        <w:rPr>
          <w:rStyle w:val="Hyperlink"/>
          <w:noProof/>
        </w:rPr>
        <w:instrText xml:space="preserve"> </w:instrText>
      </w:r>
      <w:r>
        <w:rPr>
          <w:noProof/>
        </w:rPr>
        <w:instrText>HYPERLINK \l "_Toc134644883"</w:instrText>
      </w:r>
      <w:r w:rsidRPr="001711C9">
        <w:rPr>
          <w:rStyle w:val="Hyperlink"/>
          <w:noProof/>
        </w:rPr>
        <w:instrText xml:space="preserve"> </w:instrText>
      </w:r>
      <w:r w:rsidRPr="001711C9">
        <w:rPr>
          <w:rStyle w:val="Hyperlink"/>
          <w:noProof/>
        </w:rPr>
      </w:r>
      <w:r w:rsidRPr="001711C9">
        <w:rPr>
          <w:rStyle w:val="Hyperlink"/>
          <w:noProof/>
        </w:rPr>
        <w:fldChar w:fldCharType="separate"/>
      </w:r>
      <w:r w:rsidRPr="001711C9">
        <w:rPr>
          <w:rStyle w:val="Hyperlink"/>
          <w:noProof/>
        </w:rPr>
        <w:t>6.1 Requirements/specifications-based system level test cases</w:t>
      </w:r>
      <w:r>
        <w:rPr>
          <w:noProof/>
          <w:webHidden/>
        </w:rPr>
        <w:tab/>
      </w:r>
      <w:r>
        <w:rPr>
          <w:noProof/>
          <w:webHidden/>
        </w:rPr>
        <w:fldChar w:fldCharType="begin"/>
      </w:r>
      <w:r>
        <w:rPr>
          <w:noProof/>
          <w:webHidden/>
        </w:rPr>
        <w:instrText xml:space="preserve"> PAGEREF _Toc134644883 \h </w:instrText>
      </w:r>
      <w:r>
        <w:rPr>
          <w:noProof/>
          <w:webHidden/>
        </w:rPr>
      </w:r>
      <w:r>
        <w:rPr>
          <w:noProof/>
          <w:webHidden/>
        </w:rPr>
        <w:fldChar w:fldCharType="separate"/>
      </w:r>
      <w:r>
        <w:rPr>
          <w:noProof/>
          <w:webHidden/>
        </w:rPr>
        <w:t>26</w:t>
      </w:r>
      <w:r>
        <w:rPr>
          <w:noProof/>
          <w:webHidden/>
        </w:rPr>
        <w:fldChar w:fldCharType="end"/>
      </w:r>
      <w:r w:rsidRPr="001711C9">
        <w:rPr>
          <w:rStyle w:val="Hyperlink"/>
          <w:noProof/>
        </w:rPr>
        <w:fldChar w:fldCharType="end"/>
      </w:r>
    </w:p>
    <w:bookmarkEnd w:id="4"/>
    <w:p w14:paraId="720F2904" w14:textId="47379B32" w:rsidR="00147B00" w:rsidRDefault="00147B00">
      <w:pPr>
        <w:pStyle w:val="TOC2"/>
        <w:rPr>
          <w:rFonts w:asciiTheme="minorHAnsi" w:eastAsiaTheme="minorEastAsia" w:hAnsiTheme="minorHAnsi" w:cstheme="minorBidi"/>
          <w:noProof/>
          <w:sz w:val="22"/>
          <w:szCs w:val="22"/>
        </w:rPr>
      </w:pPr>
      <w:r w:rsidRPr="001711C9">
        <w:rPr>
          <w:rStyle w:val="Hyperlink"/>
          <w:noProof/>
        </w:rPr>
        <w:fldChar w:fldCharType="begin"/>
      </w:r>
      <w:r w:rsidRPr="001711C9">
        <w:rPr>
          <w:rStyle w:val="Hyperlink"/>
          <w:noProof/>
        </w:rPr>
        <w:instrText xml:space="preserve"> </w:instrText>
      </w:r>
      <w:r>
        <w:rPr>
          <w:noProof/>
        </w:rPr>
        <w:instrText>HYPERLINK \l "_Toc134644884"</w:instrText>
      </w:r>
      <w:r w:rsidRPr="001711C9">
        <w:rPr>
          <w:rStyle w:val="Hyperlink"/>
          <w:noProof/>
        </w:rPr>
        <w:instrText xml:space="preserve"> </w:instrText>
      </w:r>
      <w:r w:rsidRPr="001711C9">
        <w:rPr>
          <w:rStyle w:val="Hyperlink"/>
          <w:noProof/>
        </w:rPr>
      </w:r>
      <w:r w:rsidRPr="001711C9">
        <w:rPr>
          <w:rStyle w:val="Hyperlink"/>
          <w:noProof/>
        </w:rPr>
        <w:fldChar w:fldCharType="separate"/>
      </w:r>
      <w:r w:rsidRPr="001711C9">
        <w:rPr>
          <w:rStyle w:val="Hyperlink"/>
          <w:noProof/>
        </w:rPr>
        <w:t>6.2 Traceability of test cases to use cases</w:t>
      </w:r>
      <w:r>
        <w:rPr>
          <w:noProof/>
          <w:webHidden/>
        </w:rPr>
        <w:tab/>
      </w:r>
      <w:r>
        <w:rPr>
          <w:noProof/>
          <w:webHidden/>
        </w:rPr>
        <w:fldChar w:fldCharType="begin"/>
      </w:r>
      <w:r>
        <w:rPr>
          <w:noProof/>
          <w:webHidden/>
        </w:rPr>
        <w:instrText xml:space="preserve"> PAGEREF _Toc134644884 \h </w:instrText>
      </w:r>
      <w:r>
        <w:rPr>
          <w:noProof/>
          <w:webHidden/>
        </w:rPr>
      </w:r>
      <w:r>
        <w:rPr>
          <w:noProof/>
          <w:webHidden/>
        </w:rPr>
        <w:fldChar w:fldCharType="separate"/>
      </w:r>
      <w:r>
        <w:rPr>
          <w:noProof/>
          <w:webHidden/>
        </w:rPr>
        <w:t>28</w:t>
      </w:r>
      <w:r>
        <w:rPr>
          <w:noProof/>
          <w:webHidden/>
        </w:rPr>
        <w:fldChar w:fldCharType="end"/>
      </w:r>
      <w:r w:rsidRPr="001711C9">
        <w:rPr>
          <w:rStyle w:val="Hyperlink"/>
          <w:noProof/>
        </w:rPr>
        <w:fldChar w:fldCharType="end"/>
      </w:r>
    </w:p>
    <w:p w14:paraId="4AA566E7" w14:textId="046149D9" w:rsidR="00147B00" w:rsidRDefault="00147B00">
      <w:pPr>
        <w:pStyle w:val="TOC2"/>
        <w:rPr>
          <w:rFonts w:asciiTheme="minorHAnsi" w:eastAsiaTheme="minorEastAsia" w:hAnsiTheme="minorHAnsi" w:cstheme="minorBidi"/>
          <w:noProof/>
          <w:sz w:val="22"/>
          <w:szCs w:val="22"/>
        </w:rPr>
      </w:pPr>
      <w:hyperlink w:anchor="_Toc134644885" w:history="1">
        <w:r w:rsidRPr="001711C9">
          <w:rPr>
            <w:rStyle w:val="Hyperlink"/>
            <w:noProof/>
          </w:rPr>
          <w:t>6.3 Techniques used for test generation</w:t>
        </w:r>
        <w:r>
          <w:rPr>
            <w:noProof/>
            <w:webHidden/>
          </w:rPr>
          <w:tab/>
        </w:r>
        <w:r>
          <w:rPr>
            <w:noProof/>
            <w:webHidden/>
          </w:rPr>
          <w:fldChar w:fldCharType="begin"/>
        </w:r>
        <w:r>
          <w:rPr>
            <w:noProof/>
            <w:webHidden/>
          </w:rPr>
          <w:instrText xml:space="preserve"> PAGEREF _Toc134644885 \h </w:instrText>
        </w:r>
        <w:r>
          <w:rPr>
            <w:noProof/>
            <w:webHidden/>
          </w:rPr>
        </w:r>
        <w:r>
          <w:rPr>
            <w:noProof/>
            <w:webHidden/>
          </w:rPr>
          <w:fldChar w:fldCharType="separate"/>
        </w:r>
        <w:r>
          <w:rPr>
            <w:noProof/>
            <w:webHidden/>
          </w:rPr>
          <w:t>29</w:t>
        </w:r>
        <w:r>
          <w:rPr>
            <w:noProof/>
            <w:webHidden/>
          </w:rPr>
          <w:fldChar w:fldCharType="end"/>
        </w:r>
      </w:hyperlink>
    </w:p>
    <w:p w14:paraId="46698DD9" w14:textId="3D875885" w:rsidR="00147B00" w:rsidRDefault="00147B00">
      <w:pPr>
        <w:pStyle w:val="TOC2"/>
        <w:rPr>
          <w:rFonts w:asciiTheme="minorHAnsi" w:eastAsiaTheme="minorEastAsia" w:hAnsiTheme="minorHAnsi" w:cstheme="minorBidi"/>
          <w:noProof/>
          <w:sz w:val="22"/>
          <w:szCs w:val="22"/>
        </w:rPr>
      </w:pPr>
      <w:hyperlink w:anchor="_Toc134644886" w:history="1">
        <w:r w:rsidRPr="001711C9">
          <w:rPr>
            <w:rStyle w:val="Hyperlink"/>
            <w:noProof/>
          </w:rPr>
          <w:t>6.4 Assessment of the goodness of your testsuite</w:t>
        </w:r>
        <w:r>
          <w:rPr>
            <w:noProof/>
            <w:webHidden/>
          </w:rPr>
          <w:tab/>
        </w:r>
        <w:r>
          <w:rPr>
            <w:noProof/>
            <w:webHidden/>
          </w:rPr>
          <w:fldChar w:fldCharType="begin"/>
        </w:r>
        <w:r>
          <w:rPr>
            <w:noProof/>
            <w:webHidden/>
          </w:rPr>
          <w:instrText xml:space="preserve"> PAGEREF _Toc134644886 \h </w:instrText>
        </w:r>
        <w:r>
          <w:rPr>
            <w:noProof/>
            <w:webHidden/>
          </w:rPr>
        </w:r>
        <w:r>
          <w:rPr>
            <w:noProof/>
            <w:webHidden/>
          </w:rPr>
          <w:fldChar w:fldCharType="separate"/>
        </w:r>
        <w:r>
          <w:rPr>
            <w:noProof/>
            <w:webHidden/>
          </w:rPr>
          <w:t>29</w:t>
        </w:r>
        <w:r>
          <w:rPr>
            <w:noProof/>
            <w:webHidden/>
          </w:rPr>
          <w:fldChar w:fldCharType="end"/>
        </w:r>
      </w:hyperlink>
    </w:p>
    <w:p w14:paraId="5A73A72E" w14:textId="171FA8E6" w:rsidR="00147B00" w:rsidRDefault="00147B00">
      <w:pPr>
        <w:pStyle w:val="TOC1"/>
        <w:tabs>
          <w:tab w:val="right" w:leader="dot" w:pos="9111"/>
        </w:tabs>
        <w:rPr>
          <w:rFonts w:asciiTheme="minorHAnsi" w:eastAsiaTheme="minorEastAsia" w:hAnsiTheme="minorHAnsi" w:cstheme="minorBidi"/>
          <w:noProof/>
          <w:sz w:val="22"/>
          <w:szCs w:val="22"/>
        </w:rPr>
      </w:pPr>
      <w:hyperlink w:anchor="_Toc134644887" w:history="1">
        <w:r w:rsidRPr="001711C9">
          <w:rPr>
            <w:rStyle w:val="Hyperlink"/>
            <w:noProof/>
          </w:rPr>
          <w:t>7. Demo</w:t>
        </w:r>
        <w:r>
          <w:rPr>
            <w:noProof/>
            <w:webHidden/>
          </w:rPr>
          <w:tab/>
        </w:r>
        <w:r>
          <w:rPr>
            <w:noProof/>
            <w:webHidden/>
          </w:rPr>
          <w:fldChar w:fldCharType="begin"/>
        </w:r>
        <w:r>
          <w:rPr>
            <w:noProof/>
            <w:webHidden/>
          </w:rPr>
          <w:instrText xml:space="preserve"> PAGEREF _Toc134644887 \h </w:instrText>
        </w:r>
        <w:r>
          <w:rPr>
            <w:noProof/>
            <w:webHidden/>
          </w:rPr>
        </w:r>
        <w:r>
          <w:rPr>
            <w:noProof/>
            <w:webHidden/>
          </w:rPr>
          <w:fldChar w:fldCharType="separate"/>
        </w:r>
        <w:r>
          <w:rPr>
            <w:noProof/>
            <w:webHidden/>
          </w:rPr>
          <w:t>29</w:t>
        </w:r>
        <w:r>
          <w:rPr>
            <w:noProof/>
            <w:webHidden/>
          </w:rPr>
          <w:fldChar w:fldCharType="end"/>
        </w:r>
      </w:hyperlink>
    </w:p>
    <w:p w14:paraId="21E17863" w14:textId="27402FFC" w:rsidR="00147B00" w:rsidRDefault="00147B00">
      <w:pPr>
        <w:pStyle w:val="TOC2"/>
        <w:rPr>
          <w:rFonts w:asciiTheme="minorHAnsi" w:eastAsiaTheme="minorEastAsia" w:hAnsiTheme="minorHAnsi" w:cstheme="minorBidi"/>
          <w:noProof/>
          <w:sz w:val="22"/>
          <w:szCs w:val="22"/>
        </w:rPr>
      </w:pPr>
      <w:hyperlink w:anchor="_Toc134644888" w:history="1">
        <w:r w:rsidRPr="001711C9">
          <w:rPr>
            <w:rStyle w:val="Hyperlink"/>
            <w:noProof/>
          </w:rPr>
          <w:t>7.1 Database</w:t>
        </w:r>
        <w:r>
          <w:rPr>
            <w:noProof/>
            <w:webHidden/>
          </w:rPr>
          <w:tab/>
        </w:r>
        <w:r>
          <w:rPr>
            <w:noProof/>
            <w:webHidden/>
          </w:rPr>
          <w:fldChar w:fldCharType="begin"/>
        </w:r>
        <w:r>
          <w:rPr>
            <w:noProof/>
            <w:webHidden/>
          </w:rPr>
          <w:instrText xml:space="preserve"> PAGEREF _Toc134644888 \h </w:instrText>
        </w:r>
        <w:r>
          <w:rPr>
            <w:noProof/>
            <w:webHidden/>
          </w:rPr>
        </w:r>
        <w:r>
          <w:rPr>
            <w:noProof/>
            <w:webHidden/>
          </w:rPr>
          <w:fldChar w:fldCharType="separate"/>
        </w:r>
        <w:r>
          <w:rPr>
            <w:noProof/>
            <w:webHidden/>
          </w:rPr>
          <w:t>29</w:t>
        </w:r>
        <w:r>
          <w:rPr>
            <w:noProof/>
            <w:webHidden/>
          </w:rPr>
          <w:fldChar w:fldCharType="end"/>
        </w:r>
      </w:hyperlink>
    </w:p>
    <w:p w14:paraId="61D43E49" w14:textId="5267ADA1" w:rsidR="00147B00" w:rsidRDefault="00147B00">
      <w:pPr>
        <w:pStyle w:val="TOC2"/>
        <w:rPr>
          <w:rFonts w:asciiTheme="minorHAnsi" w:eastAsiaTheme="minorEastAsia" w:hAnsiTheme="minorHAnsi" w:cstheme="minorBidi"/>
          <w:noProof/>
          <w:sz w:val="22"/>
          <w:szCs w:val="22"/>
        </w:rPr>
      </w:pPr>
      <w:hyperlink w:anchor="_Toc134644889" w:history="1">
        <w:r w:rsidRPr="001711C9">
          <w:rPr>
            <w:rStyle w:val="Hyperlink"/>
            <w:noProof/>
          </w:rPr>
          <w:t>7.2 Source code</w:t>
        </w:r>
        <w:r>
          <w:rPr>
            <w:noProof/>
            <w:webHidden/>
          </w:rPr>
          <w:tab/>
        </w:r>
        <w:r>
          <w:rPr>
            <w:noProof/>
            <w:webHidden/>
          </w:rPr>
          <w:fldChar w:fldCharType="begin"/>
        </w:r>
        <w:r>
          <w:rPr>
            <w:noProof/>
            <w:webHidden/>
          </w:rPr>
          <w:instrText xml:space="preserve"> PAGEREF _Toc134644889 \h </w:instrText>
        </w:r>
        <w:r>
          <w:rPr>
            <w:noProof/>
            <w:webHidden/>
          </w:rPr>
        </w:r>
        <w:r>
          <w:rPr>
            <w:noProof/>
            <w:webHidden/>
          </w:rPr>
          <w:fldChar w:fldCharType="separate"/>
        </w:r>
        <w:r>
          <w:rPr>
            <w:noProof/>
            <w:webHidden/>
          </w:rPr>
          <w:t>29</w:t>
        </w:r>
        <w:r>
          <w:rPr>
            <w:noProof/>
            <w:webHidden/>
          </w:rPr>
          <w:fldChar w:fldCharType="end"/>
        </w:r>
      </w:hyperlink>
    </w:p>
    <w:p w14:paraId="0411B6B8" w14:textId="249F7F4A" w:rsidR="00C75086" w:rsidRPr="001E43A9" w:rsidRDefault="00C75086">
      <w:pPr>
        <w:spacing w:after="200" w:line="276" w:lineRule="auto"/>
        <w:rPr>
          <w:sz w:val="26"/>
          <w:szCs w:val="26"/>
        </w:rPr>
      </w:pPr>
      <w:r w:rsidRPr="001E43A9">
        <w:rPr>
          <w:sz w:val="26"/>
          <w:szCs w:val="26"/>
        </w:rPr>
        <w:fldChar w:fldCharType="end"/>
      </w:r>
    </w:p>
    <w:p w14:paraId="369B72DB" w14:textId="77777777" w:rsidR="007E6AB9" w:rsidRPr="001E43A9" w:rsidRDefault="007E6AB9">
      <w:pPr>
        <w:spacing w:after="200" w:line="276" w:lineRule="auto"/>
        <w:rPr>
          <w:sz w:val="26"/>
          <w:szCs w:val="26"/>
        </w:rPr>
      </w:pPr>
      <w:r w:rsidRPr="001E43A9">
        <w:rPr>
          <w:sz w:val="26"/>
          <w:szCs w:val="26"/>
        </w:rPr>
        <w:br w:type="page"/>
      </w:r>
    </w:p>
    <w:p w14:paraId="73711A0B" w14:textId="070B48BD" w:rsidR="00291721" w:rsidRPr="001E43A9" w:rsidRDefault="00ED43AF" w:rsidP="00ED43AF">
      <w:pPr>
        <w:pStyle w:val="Chng"/>
        <w:jc w:val="center"/>
      </w:pPr>
      <w:bookmarkStart w:id="5" w:name="_Toc134644851"/>
      <w:r w:rsidRPr="001E43A9">
        <w:lastRenderedPageBreak/>
        <w:t>LIST OF SYMBOLS AND ABBREVIATIONS</w:t>
      </w:r>
      <w:bookmarkEnd w:id="5"/>
    </w:p>
    <w:p w14:paraId="679E467F" w14:textId="77777777" w:rsidR="00ED43AF" w:rsidRPr="001E43A9" w:rsidRDefault="00ED43AF" w:rsidP="00791EED">
      <w:pPr>
        <w:spacing w:before="60" w:after="60" w:line="276" w:lineRule="auto"/>
        <w:jc w:val="both"/>
        <w:rPr>
          <w:b/>
          <w:sz w:val="28"/>
        </w:rPr>
      </w:pPr>
      <w:r w:rsidRPr="001E43A9">
        <w:rPr>
          <w:b/>
          <w:sz w:val="28"/>
        </w:rPr>
        <w:t>SYMBOLS</w:t>
      </w:r>
    </w:p>
    <w:p w14:paraId="076F2C7E" w14:textId="21586527" w:rsidR="007E6AB9" w:rsidRPr="001E43A9" w:rsidRDefault="00ED43AF" w:rsidP="00ED43AF">
      <w:r w:rsidRPr="001E43A9">
        <w:rPr>
          <w:b/>
          <w:sz w:val="28"/>
          <w:szCs w:val="28"/>
        </w:rPr>
        <w:t>ABBREVIATIONS</w:t>
      </w:r>
    </w:p>
    <w:p w14:paraId="4F0A9A04" w14:textId="77777777" w:rsidR="007E6AB9" w:rsidRPr="001E43A9" w:rsidRDefault="007E6AB9">
      <w:pPr>
        <w:spacing w:after="200" w:line="276" w:lineRule="auto"/>
        <w:rPr>
          <w:sz w:val="26"/>
          <w:szCs w:val="26"/>
        </w:rPr>
      </w:pPr>
      <w:r w:rsidRPr="001E43A9">
        <w:rPr>
          <w:sz w:val="26"/>
          <w:szCs w:val="26"/>
        </w:rPr>
        <w:br w:type="page"/>
      </w:r>
    </w:p>
    <w:p w14:paraId="2BC252EB" w14:textId="77777777" w:rsidR="00ED43AF" w:rsidRPr="001E43A9" w:rsidRDefault="00ED43AF" w:rsidP="00ED43AF">
      <w:pPr>
        <w:pStyle w:val="Chng"/>
      </w:pPr>
      <w:bookmarkStart w:id="6" w:name="_Toc134644852"/>
      <w:r w:rsidRPr="001E43A9">
        <w:lastRenderedPageBreak/>
        <w:t>LIST OF TABLES, FIGURES, AND GRAPHS</w:t>
      </w:r>
      <w:bookmarkEnd w:id="6"/>
    </w:p>
    <w:p w14:paraId="11CB6857" w14:textId="68BFA1DA" w:rsidR="005259B9" w:rsidRPr="00791EED" w:rsidRDefault="005259B9" w:rsidP="005259B9">
      <w:pPr>
        <w:rPr>
          <w:b/>
          <w:sz w:val="28"/>
        </w:rPr>
      </w:pPr>
      <w:r>
        <w:rPr>
          <w:b/>
          <w:sz w:val="28"/>
        </w:rPr>
        <w:t>LIST OF PICTURE</w:t>
      </w:r>
    </w:p>
    <w:p w14:paraId="0644D7B2" w14:textId="5048B7D9" w:rsidR="00740143" w:rsidRDefault="005259B9">
      <w:pPr>
        <w:pStyle w:val="TableofFigures"/>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134644641" w:history="1">
        <w:r w:rsidR="00740143" w:rsidRPr="004D5F38">
          <w:rPr>
            <w:rStyle w:val="Hyperlink"/>
            <w:noProof/>
            <w:lang w:val="vi-VN"/>
          </w:rPr>
          <w:t>Picture 1.1: Use case Agents</w:t>
        </w:r>
        <w:r w:rsidR="00740143">
          <w:rPr>
            <w:noProof/>
            <w:webHidden/>
          </w:rPr>
          <w:tab/>
        </w:r>
        <w:r w:rsidR="00740143">
          <w:rPr>
            <w:noProof/>
            <w:webHidden/>
          </w:rPr>
          <w:fldChar w:fldCharType="begin"/>
        </w:r>
        <w:r w:rsidR="00740143">
          <w:rPr>
            <w:noProof/>
            <w:webHidden/>
          </w:rPr>
          <w:instrText xml:space="preserve"> PAGEREF _Toc134644641 \h </w:instrText>
        </w:r>
        <w:r w:rsidR="00740143">
          <w:rPr>
            <w:noProof/>
            <w:webHidden/>
          </w:rPr>
        </w:r>
        <w:r w:rsidR="00740143">
          <w:rPr>
            <w:noProof/>
            <w:webHidden/>
          </w:rPr>
          <w:fldChar w:fldCharType="separate"/>
        </w:r>
        <w:r w:rsidR="00740143">
          <w:rPr>
            <w:noProof/>
            <w:webHidden/>
          </w:rPr>
          <w:t>14</w:t>
        </w:r>
        <w:r w:rsidR="00740143">
          <w:rPr>
            <w:noProof/>
            <w:webHidden/>
          </w:rPr>
          <w:fldChar w:fldCharType="end"/>
        </w:r>
      </w:hyperlink>
    </w:p>
    <w:p w14:paraId="1A1370A7" w14:textId="33980887"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2" w:history="1">
        <w:r w:rsidRPr="004D5F38">
          <w:rPr>
            <w:rStyle w:val="Hyperlink"/>
            <w:noProof/>
            <w:lang w:val="vi-VN"/>
          </w:rPr>
          <w:t xml:space="preserve">Picture 1.2: Use </w:t>
        </w:r>
        <w:r w:rsidRPr="004D5F38">
          <w:rPr>
            <w:rStyle w:val="Hyperlink"/>
            <w:noProof/>
          </w:rPr>
          <w:t>case Accountant with Goods</w:t>
        </w:r>
        <w:r>
          <w:rPr>
            <w:noProof/>
            <w:webHidden/>
          </w:rPr>
          <w:tab/>
        </w:r>
        <w:r>
          <w:rPr>
            <w:noProof/>
            <w:webHidden/>
          </w:rPr>
          <w:fldChar w:fldCharType="begin"/>
        </w:r>
        <w:r>
          <w:rPr>
            <w:noProof/>
            <w:webHidden/>
          </w:rPr>
          <w:instrText xml:space="preserve"> PAGEREF _Toc134644642 \h </w:instrText>
        </w:r>
        <w:r>
          <w:rPr>
            <w:noProof/>
            <w:webHidden/>
          </w:rPr>
        </w:r>
        <w:r>
          <w:rPr>
            <w:noProof/>
            <w:webHidden/>
          </w:rPr>
          <w:fldChar w:fldCharType="separate"/>
        </w:r>
        <w:r>
          <w:rPr>
            <w:noProof/>
            <w:webHidden/>
          </w:rPr>
          <w:t>15</w:t>
        </w:r>
        <w:r>
          <w:rPr>
            <w:noProof/>
            <w:webHidden/>
          </w:rPr>
          <w:fldChar w:fldCharType="end"/>
        </w:r>
      </w:hyperlink>
    </w:p>
    <w:p w14:paraId="76D577DA" w14:textId="23EBD5D9"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3" w:history="1">
        <w:r w:rsidRPr="004D5F38">
          <w:rPr>
            <w:rStyle w:val="Hyperlink"/>
            <w:noProof/>
            <w:lang w:val="vi-VN"/>
          </w:rPr>
          <w:t>Picture 1.3: Use case Accountant with Agents</w:t>
        </w:r>
        <w:r>
          <w:rPr>
            <w:noProof/>
            <w:webHidden/>
          </w:rPr>
          <w:tab/>
        </w:r>
        <w:r>
          <w:rPr>
            <w:noProof/>
            <w:webHidden/>
          </w:rPr>
          <w:fldChar w:fldCharType="begin"/>
        </w:r>
        <w:r>
          <w:rPr>
            <w:noProof/>
            <w:webHidden/>
          </w:rPr>
          <w:instrText xml:space="preserve"> PAGEREF _Toc134644643 \h </w:instrText>
        </w:r>
        <w:r>
          <w:rPr>
            <w:noProof/>
            <w:webHidden/>
          </w:rPr>
        </w:r>
        <w:r>
          <w:rPr>
            <w:noProof/>
            <w:webHidden/>
          </w:rPr>
          <w:fldChar w:fldCharType="separate"/>
        </w:r>
        <w:r>
          <w:rPr>
            <w:noProof/>
            <w:webHidden/>
          </w:rPr>
          <w:t>16</w:t>
        </w:r>
        <w:r>
          <w:rPr>
            <w:noProof/>
            <w:webHidden/>
          </w:rPr>
          <w:fldChar w:fldCharType="end"/>
        </w:r>
      </w:hyperlink>
    </w:p>
    <w:p w14:paraId="7663E772" w14:textId="314F1F54"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4" w:history="1">
        <w:r w:rsidRPr="004D5F38">
          <w:rPr>
            <w:rStyle w:val="Hyperlink"/>
            <w:noProof/>
            <w:lang w:val="vi-VN"/>
          </w:rPr>
          <w:t>Pic</w:t>
        </w:r>
        <w:r w:rsidRPr="004D5F38">
          <w:rPr>
            <w:rStyle w:val="Hyperlink"/>
            <w:noProof/>
          </w:rPr>
          <w:t>ture</w:t>
        </w:r>
        <w:r w:rsidRPr="004D5F38">
          <w:rPr>
            <w:rStyle w:val="Hyperlink"/>
            <w:noProof/>
            <w:lang w:val="vi-VN"/>
          </w:rPr>
          <w:t xml:space="preserve"> 1.4: Use case Description for Agent</w:t>
        </w:r>
        <w:r w:rsidRPr="004D5F38">
          <w:rPr>
            <w:rStyle w:val="Hyperlink"/>
            <w:noProof/>
          </w:rPr>
          <w:t>s</w:t>
        </w:r>
        <w:r>
          <w:rPr>
            <w:noProof/>
            <w:webHidden/>
          </w:rPr>
          <w:tab/>
        </w:r>
        <w:r>
          <w:rPr>
            <w:noProof/>
            <w:webHidden/>
          </w:rPr>
          <w:fldChar w:fldCharType="begin"/>
        </w:r>
        <w:r>
          <w:rPr>
            <w:noProof/>
            <w:webHidden/>
          </w:rPr>
          <w:instrText xml:space="preserve"> PAGEREF _Toc134644644 \h </w:instrText>
        </w:r>
        <w:r>
          <w:rPr>
            <w:noProof/>
            <w:webHidden/>
          </w:rPr>
        </w:r>
        <w:r>
          <w:rPr>
            <w:noProof/>
            <w:webHidden/>
          </w:rPr>
          <w:fldChar w:fldCharType="separate"/>
        </w:r>
        <w:r>
          <w:rPr>
            <w:noProof/>
            <w:webHidden/>
          </w:rPr>
          <w:t>18</w:t>
        </w:r>
        <w:r>
          <w:rPr>
            <w:noProof/>
            <w:webHidden/>
          </w:rPr>
          <w:fldChar w:fldCharType="end"/>
        </w:r>
      </w:hyperlink>
    </w:p>
    <w:p w14:paraId="71B2E6FD" w14:textId="2D1470B6"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5" w:history="1">
        <w:r w:rsidRPr="004D5F38">
          <w:rPr>
            <w:rStyle w:val="Hyperlink"/>
            <w:noProof/>
            <w:lang w:val="vi-VN"/>
          </w:rPr>
          <w:t>Picture 1.5: Use case Description for Accountant with Goods</w:t>
        </w:r>
        <w:r>
          <w:rPr>
            <w:noProof/>
            <w:webHidden/>
          </w:rPr>
          <w:tab/>
        </w:r>
        <w:r>
          <w:rPr>
            <w:noProof/>
            <w:webHidden/>
          </w:rPr>
          <w:fldChar w:fldCharType="begin"/>
        </w:r>
        <w:r>
          <w:rPr>
            <w:noProof/>
            <w:webHidden/>
          </w:rPr>
          <w:instrText xml:space="preserve"> PAGEREF _Toc134644645 \h </w:instrText>
        </w:r>
        <w:r>
          <w:rPr>
            <w:noProof/>
            <w:webHidden/>
          </w:rPr>
        </w:r>
        <w:r>
          <w:rPr>
            <w:noProof/>
            <w:webHidden/>
          </w:rPr>
          <w:fldChar w:fldCharType="separate"/>
        </w:r>
        <w:r>
          <w:rPr>
            <w:noProof/>
            <w:webHidden/>
          </w:rPr>
          <w:t>19</w:t>
        </w:r>
        <w:r>
          <w:rPr>
            <w:noProof/>
            <w:webHidden/>
          </w:rPr>
          <w:fldChar w:fldCharType="end"/>
        </w:r>
      </w:hyperlink>
    </w:p>
    <w:p w14:paraId="77546B5F" w14:textId="53FF19AD"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6" w:history="1">
        <w:r w:rsidRPr="004D5F38">
          <w:rPr>
            <w:rStyle w:val="Hyperlink"/>
            <w:noProof/>
            <w:lang w:val="vi-VN"/>
          </w:rPr>
          <w:t xml:space="preserve">Picture 1.6: </w:t>
        </w:r>
        <w:r w:rsidRPr="004D5F38">
          <w:rPr>
            <w:rStyle w:val="Hyperlink"/>
            <w:noProof/>
          </w:rPr>
          <w:t>Use case Description for Accountant with Agents</w:t>
        </w:r>
        <w:r>
          <w:rPr>
            <w:noProof/>
            <w:webHidden/>
          </w:rPr>
          <w:tab/>
        </w:r>
        <w:r>
          <w:rPr>
            <w:noProof/>
            <w:webHidden/>
          </w:rPr>
          <w:fldChar w:fldCharType="begin"/>
        </w:r>
        <w:r>
          <w:rPr>
            <w:noProof/>
            <w:webHidden/>
          </w:rPr>
          <w:instrText xml:space="preserve"> PAGEREF _Toc134644646 \h </w:instrText>
        </w:r>
        <w:r>
          <w:rPr>
            <w:noProof/>
            <w:webHidden/>
          </w:rPr>
        </w:r>
        <w:r>
          <w:rPr>
            <w:noProof/>
            <w:webHidden/>
          </w:rPr>
          <w:fldChar w:fldCharType="separate"/>
        </w:r>
        <w:r>
          <w:rPr>
            <w:noProof/>
            <w:webHidden/>
          </w:rPr>
          <w:t>20</w:t>
        </w:r>
        <w:r>
          <w:rPr>
            <w:noProof/>
            <w:webHidden/>
          </w:rPr>
          <w:fldChar w:fldCharType="end"/>
        </w:r>
      </w:hyperlink>
    </w:p>
    <w:p w14:paraId="7CA81844" w14:textId="2A02ADFC"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7" w:history="1">
        <w:r w:rsidRPr="004D5F38">
          <w:rPr>
            <w:rStyle w:val="Hyperlink"/>
            <w:noProof/>
            <w:lang w:val="vi-VN"/>
          </w:rPr>
          <w:t>Picture 1.7: Database</w:t>
        </w:r>
        <w:r>
          <w:rPr>
            <w:noProof/>
            <w:webHidden/>
          </w:rPr>
          <w:tab/>
        </w:r>
        <w:r>
          <w:rPr>
            <w:noProof/>
            <w:webHidden/>
          </w:rPr>
          <w:fldChar w:fldCharType="begin"/>
        </w:r>
        <w:r>
          <w:rPr>
            <w:noProof/>
            <w:webHidden/>
          </w:rPr>
          <w:instrText xml:space="preserve"> PAGEREF _Toc134644647 \h </w:instrText>
        </w:r>
        <w:r>
          <w:rPr>
            <w:noProof/>
            <w:webHidden/>
          </w:rPr>
        </w:r>
        <w:r>
          <w:rPr>
            <w:noProof/>
            <w:webHidden/>
          </w:rPr>
          <w:fldChar w:fldCharType="separate"/>
        </w:r>
        <w:r>
          <w:rPr>
            <w:noProof/>
            <w:webHidden/>
          </w:rPr>
          <w:t>23</w:t>
        </w:r>
        <w:r>
          <w:rPr>
            <w:noProof/>
            <w:webHidden/>
          </w:rPr>
          <w:fldChar w:fldCharType="end"/>
        </w:r>
      </w:hyperlink>
    </w:p>
    <w:p w14:paraId="57B7D32D" w14:textId="0425C60B"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8" w:history="1">
        <w:r w:rsidRPr="004D5F38">
          <w:rPr>
            <w:rStyle w:val="Hyperlink"/>
            <w:noProof/>
            <w:lang w:val="vi-VN"/>
          </w:rPr>
          <w:t xml:space="preserve">Picture 1.8: Static model – Class </w:t>
        </w:r>
        <w:r w:rsidRPr="004D5F38">
          <w:rPr>
            <w:rStyle w:val="Hyperlink"/>
            <w:noProof/>
          </w:rPr>
          <w:t>diagram</w:t>
        </w:r>
        <w:r>
          <w:rPr>
            <w:noProof/>
            <w:webHidden/>
          </w:rPr>
          <w:tab/>
        </w:r>
        <w:r>
          <w:rPr>
            <w:noProof/>
            <w:webHidden/>
          </w:rPr>
          <w:fldChar w:fldCharType="begin"/>
        </w:r>
        <w:r>
          <w:rPr>
            <w:noProof/>
            <w:webHidden/>
          </w:rPr>
          <w:instrText xml:space="preserve"> PAGEREF _Toc134644648 \h </w:instrText>
        </w:r>
        <w:r>
          <w:rPr>
            <w:noProof/>
            <w:webHidden/>
          </w:rPr>
        </w:r>
        <w:r>
          <w:rPr>
            <w:noProof/>
            <w:webHidden/>
          </w:rPr>
          <w:fldChar w:fldCharType="separate"/>
        </w:r>
        <w:r>
          <w:rPr>
            <w:noProof/>
            <w:webHidden/>
          </w:rPr>
          <w:t>24</w:t>
        </w:r>
        <w:r>
          <w:rPr>
            <w:noProof/>
            <w:webHidden/>
          </w:rPr>
          <w:fldChar w:fldCharType="end"/>
        </w:r>
      </w:hyperlink>
    </w:p>
    <w:p w14:paraId="422D4388" w14:textId="5C3D5404"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49" w:history="1">
        <w:r w:rsidRPr="004D5F38">
          <w:rPr>
            <w:rStyle w:val="Hyperlink"/>
            <w:noProof/>
            <w:lang w:val="vi-VN"/>
          </w:rPr>
          <w:t>Picture 1.9: Dynamic model – Sequence</w:t>
        </w:r>
        <w:r w:rsidRPr="004D5F38">
          <w:rPr>
            <w:rStyle w:val="Hyperlink"/>
            <w:noProof/>
          </w:rPr>
          <w:t xml:space="preserve"> - Agents</w:t>
        </w:r>
        <w:r w:rsidRPr="004D5F38">
          <w:rPr>
            <w:rStyle w:val="Hyperlink"/>
            <w:noProof/>
            <w:lang w:val="vi-VN"/>
          </w:rPr>
          <w:t xml:space="preserve"> </w:t>
        </w:r>
        <w:r w:rsidRPr="004D5F38">
          <w:rPr>
            <w:rStyle w:val="Hyperlink"/>
            <w:noProof/>
          </w:rPr>
          <w:t>diagram</w:t>
        </w:r>
        <w:r>
          <w:rPr>
            <w:noProof/>
            <w:webHidden/>
          </w:rPr>
          <w:tab/>
        </w:r>
        <w:r>
          <w:rPr>
            <w:noProof/>
            <w:webHidden/>
          </w:rPr>
          <w:fldChar w:fldCharType="begin"/>
        </w:r>
        <w:r>
          <w:rPr>
            <w:noProof/>
            <w:webHidden/>
          </w:rPr>
          <w:instrText xml:space="preserve"> PAGEREF _Toc134644649 \h </w:instrText>
        </w:r>
        <w:r>
          <w:rPr>
            <w:noProof/>
            <w:webHidden/>
          </w:rPr>
        </w:r>
        <w:r>
          <w:rPr>
            <w:noProof/>
            <w:webHidden/>
          </w:rPr>
          <w:fldChar w:fldCharType="separate"/>
        </w:r>
        <w:r>
          <w:rPr>
            <w:noProof/>
            <w:webHidden/>
          </w:rPr>
          <w:t>25</w:t>
        </w:r>
        <w:r>
          <w:rPr>
            <w:noProof/>
            <w:webHidden/>
          </w:rPr>
          <w:fldChar w:fldCharType="end"/>
        </w:r>
      </w:hyperlink>
    </w:p>
    <w:p w14:paraId="5D849E9B" w14:textId="3ECC8D89"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50" w:history="1">
        <w:r w:rsidRPr="004D5F38">
          <w:rPr>
            <w:rStyle w:val="Hyperlink"/>
            <w:noProof/>
            <w:lang w:val="vi-VN"/>
          </w:rPr>
          <w:t xml:space="preserve">Picture 1.10: Dynamic model – Sequence </w:t>
        </w:r>
        <w:r w:rsidRPr="004D5F38">
          <w:rPr>
            <w:rStyle w:val="Hyperlink"/>
            <w:noProof/>
          </w:rPr>
          <w:t>– Accountant with Goods diagram</w:t>
        </w:r>
        <w:r>
          <w:rPr>
            <w:noProof/>
            <w:webHidden/>
          </w:rPr>
          <w:tab/>
        </w:r>
        <w:r>
          <w:rPr>
            <w:noProof/>
            <w:webHidden/>
          </w:rPr>
          <w:fldChar w:fldCharType="begin"/>
        </w:r>
        <w:r>
          <w:rPr>
            <w:noProof/>
            <w:webHidden/>
          </w:rPr>
          <w:instrText xml:space="preserve"> PAGEREF _Toc134644650 \h </w:instrText>
        </w:r>
        <w:r>
          <w:rPr>
            <w:noProof/>
            <w:webHidden/>
          </w:rPr>
        </w:r>
        <w:r>
          <w:rPr>
            <w:noProof/>
            <w:webHidden/>
          </w:rPr>
          <w:fldChar w:fldCharType="separate"/>
        </w:r>
        <w:r>
          <w:rPr>
            <w:noProof/>
            <w:webHidden/>
          </w:rPr>
          <w:t>26</w:t>
        </w:r>
        <w:r>
          <w:rPr>
            <w:noProof/>
            <w:webHidden/>
          </w:rPr>
          <w:fldChar w:fldCharType="end"/>
        </w:r>
      </w:hyperlink>
    </w:p>
    <w:p w14:paraId="43C59738" w14:textId="6AB1EA97" w:rsidR="00740143" w:rsidRDefault="00740143">
      <w:pPr>
        <w:pStyle w:val="TableofFigures"/>
        <w:tabs>
          <w:tab w:val="right" w:leader="dot" w:pos="9111"/>
        </w:tabs>
        <w:rPr>
          <w:rFonts w:asciiTheme="minorHAnsi" w:eastAsiaTheme="minorEastAsia" w:hAnsiTheme="minorHAnsi" w:cstheme="minorBidi"/>
          <w:noProof/>
          <w:sz w:val="22"/>
          <w:szCs w:val="22"/>
        </w:rPr>
      </w:pPr>
      <w:hyperlink w:anchor="_Toc134644651" w:history="1">
        <w:r w:rsidRPr="004D5F38">
          <w:rPr>
            <w:rStyle w:val="Hyperlink"/>
            <w:noProof/>
            <w:lang w:val="vi-VN"/>
          </w:rPr>
          <w:t>P</w:t>
        </w:r>
        <w:r w:rsidRPr="004D5F38">
          <w:rPr>
            <w:rStyle w:val="Hyperlink"/>
            <w:noProof/>
          </w:rPr>
          <w:t xml:space="preserve">icture </w:t>
        </w:r>
        <w:r w:rsidRPr="004D5F38">
          <w:rPr>
            <w:rStyle w:val="Hyperlink"/>
            <w:noProof/>
            <w:lang w:val="vi-VN"/>
          </w:rPr>
          <w:t xml:space="preserve">1.11: Dynamic model – Sequence </w:t>
        </w:r>
        <w:r w:rsidRPr="004D5F38">
          <w:rPr>
            <w:rStyle w:val="Hyperlink"/>
            <w:noProof/>
          </w:rPr>
          <w:t>– Accountant with Agents diagram</w:t>
        </w:r>
        <w:r>
          <w:rPr>
            <w:noProof/>
            <w:webHidden/>
          </w:rPr>
          <w:tab/>
        </w:r>
        <w:r>
          <w:rPr>
            <w:noProof/>
            <w:webHidden/>
          </w:rPr>
          <w:fldChar w:fldCharType="begin"/>
        </w:r>
        <w:r>
          <w:rPr>
            <w:noProof/>
            <w:webHidden/>
          </w:rPr>
          <w:instrText xml:space="preserve"> PAGEREF _Toc134644651 \h </w:instrText>
        </w:r>
        <w:r>
          <w:rPr>
            <w:noProof/>
            <w:webHidden/>
          </w:rPr>
        </w:r>
        <w:r>
          <w:rPr>
            <w:noProof/>
            <w:webHidden/>
          </w:rPr>
          <w:fldChar w:fldCharType="separate"/>
        </w:r>
        <w:r>
          <w:rPr>
            <w:noProof/>
            <w:webHidden/>
          </w:rPr>
          <w:t>27</w:t>
        </w:r>
        <w:r>
          <w:rPr>
            <w:noProof/>
            <w:webHidden/>
          </w:rPr>
          <w:fldChar w:fldCharType="end"/>
        </w:r>
      </w:hyperlink>
    </w:p>
    <w:p w14:paraId="1E51FAAC" w14:textId="7B40F6B1" w:rsidR="002F3142" w:rsidRPr="001E43A9" w:rsidRDefault="005259B9" w:rsidP="005259B9">
      <w:pPr>
        <w:rPr>
          <w:sz w:val="26"/>
          <w:szCs w:val="26"/>
        </w:rPr>
      </w:pPr>
      <w:r>
        <w:rPr>
          <w:sz w:val="26"/>
          <w:szCs w:val="26"/>
        </w:rPr>
        <w:fldChar w:fldCharType="end"/>
      </w:r>
      <w:r w:rsidR="00ED43AF" w:rsidRPr="001E43A9">
        <w:rPr>
          <w:b/>
          <w:sz w:val="28"/>
          <w:szCs w:val="28"/>
        </w:rPr>
        <w:t>LIST OF TABLES</w:t>
      </w:r>
      <w:r w:rsidR="00ED43AF" w:rsidRPr="001E43A9">
        <w:t xml:space="preserve"> </w:t>
      </w:r>
      <w:r w:rsidR="007B1A23" w:rsidRPr="001E43A9">
        <w:rPr>
          <w:sz w:val="26"/>
          <w:szCs w:val="26"/>
        </w:rPr>
        <w:br w:type="page"/>
      </w:r>
    </w:p>
    <w:p w14:paraId="00ED1EE6" w14:textId="4AF502D3" w:rsidR="002A7F83" w:rsidRPr="001E43A9" w:rsidRDefault="002A7F83" w:rsidP="002A7F83">
      <w:pPr>
        <w:pStyle w:val="Chng"/>
        <w:rPr>
          <w:lang w:val="vi-VN"/>
        </w:rPr>
      </w:pPr>
      <w:bookmarkStart w:id="7" w:name="_Toc134644853"/>
      <w:r w:rsidRPr="001E43A9">
        <w:lastRenderedPageBreak/>
        <w:t xml:space="preserve">1. </w:t>
      </w:r>
      <w:r w:rsidR="00184D9C" w:rsidRPr="001E43A9">
        <w:rPr>
          <w:lang w:val="vi-VN"/>
        </w:rPr>
        <w:t>Introduction</w:t>
      </w:r>
      <w:bookmarkEnd w:id="7"/>
    </w:p>
    <w:p w14:paraId="20DB852B" w14:textId="57B7A125" w:rsidR="002A7F83" w:rsidRPr="001E43A9" w:rsidRDefault="002A7F83" w:rsidP="002A7F83">
      <w:pPr>
        <w:pStyle w:val="Tiumccp1"/>
      </w:pPr>
      <w:bookmarkStart w:id="8" w:name="_Toc134644854"/>
      <w:r w:rsidRPr="001E43A9">
        <w:t>1.1 Purpose and Scope</w:t>
      </w:r>
      <w:bookmarkEnd w:id="8"/>
    </w:p>
    <w:p w14:paraId="3AADF084" w14:textId="0E8F7933" w:rsidR="00226C66" w:rsidRPr="001E43A9" w:rsidRDefault="00226C66" w:rsidP="00226C66">
      <w:pPr>
        <w:pStyle w:val="Nidungvnbn"/>
        <w:rPr>
          <w:lang w:val="vi-VN"/>
        </w:rPr>
      </w:pPr>
      <w:r w:rsidRPr="001E43A9">
        <w:rPr>
          <w:b/>
        </w:rPr>
        <w:t>Purpose:</w:t>
      </w:r>
      <w:r w:rsidRPr="001E43A9">
        <w:rPr>
          <w:lang w:val="vi-VN"/>
        </w:rPr>
        <w:t xml:space="preserve"> The purpose of the software requirements for a distributor selling Mobile Phones products to authorized resellers/agents is to provide the necessary functionality to support various aspects of the business operations.</w:t>
      </w:r>
    </w:p>
    <w:p w14:paraId="11553895" w14:textId="77777777" w:rsidR="00226C66" w:rsidRPr="001E43A9" w:rsidRDefault="00226C66" w:rsidP="00226C66">
      <w:pPr>
        <w:pStyle w:val="Nidungvnbn"/>
        <w:rPr>
          <w:b/>
          <w:lang w:val="vi-VN"/>
        </w:rPr>
      </w:pPr>
      <w:r w:rsidRPr="001E43A9">
        <w:rPr>
          <w:b/>
          <w:lang w:val="vi-VN"/>
        </w:rPr>
        <w:t xml:space="preserve">Scope: </w:t>
      </w:r>
    </w:p>
    <w:p w14:paraId="005F425A" w14:textId="28C11A84" w:rsidR="00226C66" w:rsidRPr="001E43A9" w:rsidRDefault="00226C66" w:rsidP="00226C66">
      <w:pPr>
        <w:pStyle w:val="Nidungvnbn"/>
        <w:rPr>
          <w:b/>
          <w:lang w:val="vi-VN"/>
        </w:rPr>
      </w:pPr>
      <w:r w:rsidRPr="001E43A9">
        <w:rPr>
          <w:b/>
          <w:lang w:val="vi-VN"/>
        </w:rPr>
        <w:t>- Accountants' Functions:</w:t>
      </w:r>
    </w:p>
    <w:p w14:paraId="618114E4" w14:textId="408454D3" w:rsidR="00226C66" w:rsidRPr="001E43A9" w:rsidRDefault="00226C66" w:rsidP="00226C66">
      <w:pPr>
        <w:pStyle w:val="Nidungvnbn"/>
        <w:rPr>
          <w:lang w:val="vi-VN"/>
        </w:rPr>
      </w:pPr>
      <w:r w:rsidRPr="001E43A9">
        <w:rPr>
          <w:lang w:val="vi-VN"/>
        </w:rPr>
        <w:t>+ Enable accountants to create Goods Received when the distributor imports goods. This includes the ability to generate warehouse receipts that encompass multiple items. The functionality should be accessible through both Win Form and Web Form interfaces.</w:t>
      </w:r>
    </w:p>
    <w:p w14:paraId="300B5063" w14:textId="649CEB38" w:rsidR="00226C66" w:rsidRPr="001E43A9" w:rsidRDefault="00226C66" w:rsidP="00226C66">
      <w:pPr>
        <w:pStyle w:val="Nidungvnbn"/>
        <w:rPr>
          <w:lang w:val="vi-VN"/>
        </w:rPr>
      </w:pPr>
      <w:r w:rsidRPr="001E43A9">
        <w:rPr>
          <w:lang w:val="vi-VN"/>
        </w:rPr>
        <w:t>+ Allow accountants to create Goods Delivery Notes for delivering goods to agents. This includes the ability to print delivery slips. Additionally, accountants should be able to update the status of orders as they are being transferred and update the payment status of agents. These functions should be available through both Win Form and Web Form interfaces.</w:t>
      </w:r>
    </w:p>
    <w:p w14:paraId="3D17BADC" w14:textId="516443D3" w:rsidR="00226C66" w:rsidRPr="001E43A9" w:rsidRDefault="00226C66" w:rsidP="00226C66">
      <w:pPr>
        <w:pStyle w:val="Nidungvnbn"/>
        <w:rPr>
          <w:lang w:val="vi-VN"/>
        </w:rPr>
      </w:pPr>
      <w:r w:rsidRPr="001E43A9">
        <w:rPr>
          <w:lang w:val="vi-VN"/>
        </w:rPr>
        <w:t>+ Provide accountants with the ability to view incoming/outgoing stock reports, best-selling products, and monthly revenue reports. These reports should be accessible through Form or Report interfaces.</w:t>
      </w:r>
    </w:p>
    <w:p w14:paraId="089FEED6" w14:textId="00C5F666" w:rsidR="00226C66" w:rsidRPr="001E43A9" w:rsidRDefault="00226C66" w:rsidP="00226C66">
      <w:pPr>
        <w:pStyle w:val="Nidungvnbn"/>
        <w:rPr>
          <w:b/>
          <w:lang w:val="vi-VN"/>
        </w:rPr>
      </w:pPr>
      <w:r w:rsidRPr="001E43A9">
        <w:rPr>
          <w:b/>
          <w:lang w:val="vi-VN"/>
        </w:rPr>
        <w:t>- Reseller/Agent Functions:</w:t>
      </w:r>
    </w:p>
    <w:p w14:paraId="0D2B803B" w14:textId="23355862" w:rsidR="00226C66" w:rsidRPr="001E43A9" w:rsidRDefault="00226C66" w:rsidP="00226C66">
      <w:pPr>
        <w:pStyle w:val="Nidungvnbn"/>
        <w:rPr>
          <w:lang w:val="vi-VN"/>
        </w:rPr>
      </w:pPr>
      <w:r w:rsidRPr="001E43A9">
        <w:rPr>
          <w:lang w:val="vi-VN"/>
        </w:rPr>
        <w:t>+ Enable resellers/agents to place orders for items and select a preferred payment method, such as cash, bank transfer, or Momo. They should also be able to make online payments and view the status of their orders. This functionality should be implemented through a Web form interface.</w:t>
      </w:r>
    </w:p>
    <w:p w14:paraId="2AD7E4D2" w14:textId="199EEA48" w:rsidR="000750FE" w:rsidRPr="001E43A9" w:rsidRDefault="00226C66" w:rsidP="00226C66">
      <w:pPr>
        <w:pStyle w:val="Tiumccp1"/>
        <w:rPr>
          <w:lang w:val="vi-VN"/>
        </w:rPr>
      </w:pPr>
      <w:bookmarkStart w:id="9" w:name="_Toc134644855"/>
      <w:r w:rsidRPr="001E43A9">
        <w:rPr>
          <w:lang w:val="vi-VN"/>
        </w:rPr>
        <w:t>1.2 Product Overview</w:t>
      </w:r>
      <w:bookmarkEnd w:id="9"/>
    </w:p>
    <w:p w14:paraId="008E8A80" w14:textId="38AF242C" w:rsidR="00C624FB" w:rsidRPr="001E43A9" w:rsidRDefault="00C624FB" w:rsidP="00C624FB">
      <w:pPr>
        <w:pStyle w:val="Nidungvnbn"/>
        <w:rPr>
          <w:b/>
        </w:rPr>
      </w:pPr>
      <w:r w:rsidRPr="001E43A9">
        <w:rPr>
          <w:b/>
        </w:rPr>
        <w:t xml:space="preserve">Capabilities for Accountant’s: </w:t>
      </w:r>
    </w:p>
    <w:p w14:paraId="76775CB2" w14:textId="32FE246B" w:rsidR="00C624FB" w:rsidRPr="001E43A9" w:rsidRDefault="00C8211F" w:rsidP="00C624FB">
      <w:pPr>
        <w:pStyle w:val="Nidungvnbn"/>
      </w:pPr>
      <w:r w:rsidRPr="001E43A9">
        <w:lastRenderedPageBreak/>
        <w:t xml:space="preserve">- </w:t>
      </w:r>
      <w:r w:rsidR="00C624FB" w:rsidRPr="001E43A9">
        <w:t>Creating Goods Received: Accountants will be able to generate warehouse receipts when the distributor imports goods. The capability includes handling multiple items within a single warehouse receipt. This functionality can be accessed through both Win Form and Web Form interfaces.</w:t>
      </w:r>
    </w:p>
    <w:p w14:paraId="5C2BFE57" w14:textId="2CC855EC" w:rsidR="00C624FB" w:rsidRPr="001E43A9" w:rsidRDefault="00C8211F" w:rsidP="00C624FB">
      <w:pPr>
        <w:pStyle w:val="Nidungvnbn"/>
      </w:pPr>
      <w:r w:rsidRPr="001E43A9">
        <w:t xml:space="preserve">- </w:t>
      </w:r>
      <w:r w:rsidR="00C624FB" w:rsidRPr="001E43A9">
        <w:t>Managing Goods Delivery: Accountants will have the ability to create Goods Delivery Notes for delivering goods to agents. They can print delivery slips for the shipments. Additionally, accountants can update the status of orders during the transfer process and update the payment status of agents. These capabilities will be available through both Win Form and Web Form interfaces.</w:t>
      </w:r>
    </w:p>
    <w:p w14:paraId="167CB529" w14:textId="5BC51FFD" w:rsidR="00C00794" w:rsidRPr="001E43A9" w:rsidRDefault="00C8211F" w:rsidP="00C624FB">
      <w:pPr>
        <w:pStyle w:val="Nidungvnbn"/>
      </w:pPr>
      <w:r w:rsidRPr="001E43A9">
        <w:t xml:space="preserve">- </w:t>
      </w:r>
      <w:r w:rsidR="00C624FB" w:rsidRPr="001E43A9">
        <w:t>Generating Reports: Accountants will be able to view incoming/outgoing stock reports, identify the best-selling products, and generate monthly revenue reports. These reports can be accessed through Form or Report interface.</w:t>
      </w:r>
    </w:p>
    <w:p w14:paraId="5F525F6B" w14:textId="781F440B" w:rsidR="00C8211F" w:rsidRPr="001E43A9" w:rsidRDefault="00C8211F" w:rsidP="00C8211F">
      <w:pPr>
        <w:pStyle w:val="Nidungvnbn"/>
        <w:rPr>
          <w:b/>
        </w:rPr>
      </w:pPr>
      <w:r w:rsidRPr="001E43A9">
        <w:rPr>
          <w:b/>
        </w:rPr>
        <w:t>Scenarios for Resellers/Agents:</w:t>
      </w:r>
    </w:p>
    <w:p w14:paraId="34690F97" w14:textId="5FDDDB48" w:rsidR="00C8211F" w:rsidRPr="001E43A9" w:rsidRDefault="00C8211F" w:rsidP="00C8211F">
      <w:pPr>
        <w:pStyle w:val="Nidungvnbn"/>
      </w:pPr>
      <w:r w:rsidRPr="001E43A9">
        <w:rPr>
          <w:b/>
        </w:rPr>
        <w:t xml:space="preserve">- </w:t>
      </w:r>
      <w:r w:rsidRPr="001E43A9">
        <w:t>Placing Orders: Resellers/Agents can place orders for items they require. They will have the option to choose from different payment methods such as cash, bank transfer, or Momo. Additionally, they can make online payments and track the status of their orders. This functionality will be provided through a Web form interface.</w:t>
      </w:r>
    </w:p>
    <w:p w14:paraId="5D325250" w14:textId="1BE358CA" w:rsidR="00C8211F" w:rsidRPr="001E43A9" w:rsidRDefault="00C8211F" w:rsidP="003E6EAE">
      <w:pPr>
        <w:pStyle w:val="Tiumccp1"/>
        <w:rPr>
          <w:lang w:val="vi-VN"/>
        </w:rPr>
      </w:pPr>
      <w:bookmarkStart w:id="10" w:name="_Toc134644856"/>
      <w:r w:rsidRPr="001E43A9">
        <w:rPr>
          <w:lang w:val="vi-VN"/>
        </w:rPr>
        <w:t>1.3 Structure of the Document</w:t>
      </w:r>
      <w:bookmarkEnd w:id="10"/>
    </w:p>
    <w:p w14:paraId="70F9F58C" w14:textId="39C88890" w:rsidR="00C8211F" w:rsidRPr="001E43A9" w:rsidRDefault="00C8211F" w:rsidP="00C8211F">
      <w:pPr>
        <w:pStyle w:val="Nidungvnbn"/>
        <w:rPr>
          <w:color w:val="000000"/>
        </w:rPr>
      </w:pPr>
      <w:r w:rsidRPr="001E43A9">
        <w:rPr>
          <w:color w:val="000000"/>
        </w:rPr>
        <w:t>In this document, we will walk through all the essential steps before implementing the system. First of all, we will discuss our plan for project management, then we will look into details of requirement specifications (draw models). In the last two steps, we will choose Architecture and design our database based on the plan and requirement analysis that we make at the beginning of this document.</w:t>
      </w:r>
    </w:p>
    <w:p w14:paraId="1FB7D95C" w14:textId="77777777" w:rsidR="00385F31" w:rsidRPr="001E43A9" w:rsidRDefault="00385F31" w:rsidP="00385F31">
      <w:pPr>
        <w:pStyle w:val="Chng"/>
        <w:rPr>
          <w:lang w:val="vi-VN"/>
        </w:rPr>
      </w:pPr>
    </w:p>
    <w:p w14:paraId="455F90E2" w14:textId="77777777" w:rsidR="00385F31" w:rsidRPr="001E43A9" w:rsidRDefault="00385F31" w:rsidP="00385F31">
      <w:pPr>
        <w:pStyle w:val="Chng"/>
        <w:rPr>
          <w:lang w:val="vi-VN"/>
        </w:rPr>
      </w:pPr>
    </w:p>
    <w:p w14:paraId="10536D57" w14:textId="77777777" w:rsidR="00385F31" w:rsidRPr="001E43A9" w:rsidRDefault="00385F31" w:rsidP="00385F31">
      <w:pPr>
        <w:pStyle w:val="Chng"/>
        <w:rPr>
          <w:lang w:val="vi-VN"/>
        </w:rPr>
      </w:pPr>
    </w:p>
    <w:p w14:paraId="7E2ED168" w14:textId="3E49191B" w:rsidR="00385F31" w:rsidRPr="001E43A9" w:rsidRDefault="00385F31" w:rsidP="003E6EAE">
      <w:pPr>
        <w:pStyle w:val="Tiumccp1"/>
        <w:rPr>
          <w:sz w:val="32"/>
          <w:szCs w:val="32"/>
          <w:lang w:val="vi-VN"/>
        </w:rPr>
      </w:pPr>
      <w:bookmarkStart w:id="11" w:name="_Toc134644857"/>
      <w:r w:rsidRPr="001E43A9">
        <w:rPr>
          <w:lang w:val="vi-VN"/>
        </w:rPr>
        <w:lastRenderedPageBreak/>
        <w:t>1.4 Terms, Acronyms, and Abbreviations</w:t>
      </w:r>
      <w:bookmarkEnd w:id="11"/>
    </w:p>
    <w:tbl>
      <w:tblPr>
        <w:tblW w:w="0" w:type="auto"/>
        <w:tblCellMar>
          <w:top w:w="15" w:type="dxa"/>
          <w:left w:w="15" w:type="dxa"/>
          <w:bottom w:w="15" w:type="dxa"/>
          <w:right w:w="15" w:type="dxa"/>
        </w:tblCellMar>
        <w:tblLook w:val="04A0" w:firstRow="1" w:lastRow="0" w:firstColumn="1" w:lastColumn="0" w:noHBand="0" w:noVBand="1"/>
      </w:tblPr>
      <w:tblGrid>
        <w:gridCol w:w="679"/>
        <w:gridCol w:w="953"/>
        <w:gridCol w:w="7479"/>
      </w:tblGrid>
      <w:tr w:rsidR="00385F31" w:rsidRPr="001E43A9" w14:paraId="446EC501" w14:textId="77777777" w:rsidTr="00F84FDB">
        <w:trPr>
          <w:trHeight w:val="54"/>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93AD60" w14:textId="76E3963D" w:rsidR="00385F31" w:rsidRPr="001E43A9" w:rsidRDefault="00F84FDB" w:rsidP="00F84FDB">
            <w:pPr>
              <w:pStyle w:val="Nidungvnbn"/>
              <w:ind w:firstLine="0"/>
            </w:pPr>
            <w:r w:rsidRPr="001E43A9">
              <w:t>STT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EE6CF" w14:textId="77777777" w:rsidR="00385F31" w:rsidRPr="001E43A9" w:rsidRDefault="00385F31" w:rsidP="00F84FDB">
            <w:pPr>
              <w:pStyle w:val="Nidungvnbn"/>
              <w:ind w:firstLine="0"/>
              <w:jc w:val="center"/>
            </w:pPr>
            <w:r w:rsidRPr="001E43A9">
              <w:t>Item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9701D" w14:textId="77777777" w:rsidR="00385F31" w:rsidRPr="001E43A9" w:rsidRDefault="00385F31" w:rsidP="00F84FDB">
            <w:pPr>
              <w:pStyle w:val="Nidungvnbn"/>
            </w:pPr>
            <w:r w:rsidRPr="001E43A9">
              <w:t>Description</w:t>
            </w:r>
          </w:p>
        </w:tc>
      </w:tr>
      <w:tr w:rsidR="00385F31" w:rsidRPr="001E43A9" w14:paraId="71A5F66C" w14:textId="77777777" w:rsidTr="00385F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8813E" w14:textId="77777777" w:rsidR="00385F31" w:rsidRPr="001E43A9" w:rsidRDefault="00385F31" w:rsidP="00F84FDB">
            <w:pPr>
              <w:pStyle w:val="Nidungvnbn"/>
              <w:ind w:firstLine="0"/>
              <w:jc w:val="center"/>
            </w:pPr>
            <w:r w:rsidRPr="001E43A9">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D3051C" w14:textId="77777777" w:rsidR="00385F31" w:rsidRPr="001E43A9" w:rsidRDefault="00385F31" w:rsidP="00F84FDB">
            <w:pPr>
              <w:pStyle w:val="Nidungvnbn"/>
              <w:ind w:firstLine="0"/>
              <w:jc w:val="center"/>
            </w:pPr>
            <w:r w:rsidRPr="001E43A9">
              <w:t>MVC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7D7FD" w14:textId="77777777" w:rsidR="00385F31" w:rsidRPr="001E43A9" w:rsidRDefault="00385F31" w:rsidP="00F84FDB">
            <w:pPr>
              <w:pStyle w:val="Nidungvnbn"/>
              <w:ind w:firstLine="0"/>
            </w:pPr>
            <w:r w:rsidRPr="001E43A9">
              <w:t>Model-View-Controller</w:t>
            </w:r>
          </w:p>
        </w:tc>
      </w:tr>
      <w:tr w:rsidR="00385F31" w:rsidRPr="001E43A9" w14:paraId="687515D4" w14:textId="77777777" w:rsidTr="00385F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EB948F" w14:textId="77777777" w:rsidR="00385F31" w:rsidRPr="001E43A9" w:rsidRDefault="00385F31" w:rsidP="00F84FDB">
            <w:pPr>
              <w:pStyle w:val="Nidungvnbn"/>
              <w:ind w:firstLine="0"/>
              <w:jc w:val="center"/>
            </w:pPr>
            <w:r w:rsidRPr="001E43A9">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AEE73A" w14:textId="77777777" w:rsidR="00385F31" w:rsidRPr="001E43A9" w:rsidRDefault="00385F31" w:rsidP="00F84FDB">
            <w:pPr>
              <w:pStyle w:val="Nidungvnbn"/>
              <w:ind w:firstLine="0"/>
              <w:jc w:val="center"/>
            </w:pPr>
            <w:r w:rsidRPr="001E43A9">
              <w:t>HTTP</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E9552A" w14:textId="77777777" w:rsidR="00385F31" w:rsidRPr="001E43A9" w:rsidRDefault="00385F31" w:rsidP="00F84FDB">
            <w:pPr>
              <w:pStyle w:val="Nidungvnbn"/>
              <w:ind w:firstLine="0"/>
            </w:pPr>
            <w:r w:rsidRPr="001E43A9">
              <w:t>Hypertext-Transfer Protocol</w:t>
            </w:r>
          </w:p>
        </w:tc>
      </w:tr>
      <w:tr w:rsidR="00385F31" w:rsidRPr="001E43A9" w14:paraId="14E5E378" w14:textId="77777777" w:rsidTr="00385F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D36398" w14:textId="77777777" w:rsidR="00385F31" w:rsidRPr="001E43A9" w:rsidRDefault="00385F31" w:rsidP="00F84FDB">
            <w:pPr>
              <w:pStyle w:val="Nidungvnbn"/>
              <w:ind w:firstLine="0"/>
              <w:jc w:val="center"/>
            </w:pPr>
            <w:r w:rsidRPr="001E43A9">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0A88B" w14:textId="77777777" w:rsidR="00385F31" w:rsidRPr="001E43A9" w:rsidRDefault="00385F31" w:rsidP="00F84FDB">
            <w:pPr>
              <w:pStyle w:val="Nidungvnbn"/>
              <w:ind w:firstLine="0"/>
              <w:jc w:val="center"/>
            </w:pPr>
            <w:r w:rsidRPr="001E43A9">
              <w:t>HTML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6EACBF" w14:textId="77777777" w:rsidR="00385F31" w:rsidRPr="001E43A9" w:rsidRDefault="00385F31" w:rsidP="00F84FDB">
            <w:pPr>
              <w:pStyle w:val="Nidungvnbn"/>
              <w:ind w:firstLine="0"/>
            </w:pPr>
            <w:r w:rsidRPr="001E43A9">
              <w:t>File CSHTML in C#</w:t>
            </w:r>
          </w:p>
        </w:tc>
      </w:tr>
      <w:tr w:rsidR="00385F31" w:rsidRPr="001E43A9" w14:paraId="47147699" w14:textId="77777777" w:rsidTr="00385F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44264" w14:textId="77777777" w:rsidR="00385F31" w:rsidRPr="001E43A9" w:rsidRDefault="00385F31" w:rsidP="00F84FDB">
            <w:pPr>
              <w:pStyle w:val="Nidungvnbn"/>
              <w:ind w:firstLine="0"/>
              <w:jc w:val="center"/>
            </w:pPr>
            <w:r w:rsidRPr="001E43A9">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3E154" w14:textId="77777777" w:rsidR="00385F31" w:rsidRPr="001E43A9" w:rsidRDefault="00385F31" w:rsidP="00F84FDB">
            <w:pPr>
              <w:pStyle w:val="Nidungvnbn"/>
              <w:ind w:firstLine="0"/>
              <w:jc w:val="center"/>
            </w:pPr>
            <w:r w:rsidRPr="001E43A9">
              <w:t>EF6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815AE" w14:textId="77777777" w:rsidR="00385F31" w:rsidRPr="001E43A9" w:rsidRDefault="00385F31" w:rsidP="00F84FDB">
            <w:pPr>
              <w:pStyle w:val="Nidungvnbn"/>
              <w:ind w:firstLine="0"/>
            </w:pPr>
            <w:r w:rsidRPr="001E43A9">
              <w:t>Entity framework</w:t>
            </w:r>
          </w:p>
        </w:tc>
      </w:tr>
      <w:tr w:rsidR="00385F31" w:rsidRPr="001E43A9" w14:paraId="1883357A" w14:textId="77777777" w:rsidTr="00385F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6A2DF" w14:textId="77777777" w:rsidR="00385F31" w:rsidRPr="001E43A9" w:rsidRDefault="00385F31" w:rsidP="00F84FDB">
            <w:pPr>
              <w:pStyle w:val="Nidungvnbn"/>
              <w:ind w:firstLine="0"/>
              <w:jc w:val="center"/>
            </w:pPr>
            <w:r w:rsidRPr="001E43A9">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3364E" w14:textId="77777777" w:rsidR="00385F31" w:rsidRPr="001E43A9" w:rsidRDefault="00385F31" w:rsidP="00F84FDB">
            <w:pPr>
              <w:pStyle w:val="Nidungvnbn"/>
              <w:ind w:firstLine="0"/>
              <w:jc w:val="center"/>
            </w:pPr>
            <w:r w:rsidRPr="001E43A9">
              <w:t>RDLC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C2FD1" w14:textId="19ACD28C" w:rsidR="00385F31" w:rsidRPr="001E43A9" w:rsidRDefault="00385F31" w:rsidP="00F84FDB">
            <w:pPr>
              <w:pStyle w:val="Nidungvnbn"/>
              <w:ind w:firstLine="0"/>
            </w:pPr>
            <w:r w:rsidRPr="001E43A9">
              <w:t>Report Definition Language Client-side an extension of the report file created by using Microsoft reporting technology</w:t>
            </w:r>
          </w:p>
        </w:tc>
      </w:tr>
      <w:tr w:rsidR="00385F31" w:rsidRPr="001E43A9" w14:paraId="5655F6D4" w14:textId="77777777" w:rsidTr="00385F31">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A746E8" w14:textId="5D6138B6" w:rsidR="00385F31" w:rsidRPr="001E43A9" w:rsidRDefault="00385F31" w:rsidP="00F84FDB">
            <w:pPr>
              <w:pStyle w:val="Nidungvnbn"/>
              <w:ind w:firstLine="0"/>
              <w:jc w:val="center"/>
            </w:pPr>
            <w:r w:rsidRPr="001E43A9">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583E53" w14:textId="77777777" w:rsidR="00385F31" w:rsidRPr="001E43A9" w:rsidRDefault="00385F31" w:rsidP="00F84FDB">
            <w:pPr>
              <w:pStyle w:val="Nidungvnbn"/>
              <w:ind w:firstLine="0"/>
              <w:jc w:val="center"/>
            </w:pPr>
            <w:r w:rsidRPr="001E43A9">
              <w:t>ERD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5BBC5D" w14:textId="77777777" w:rsidR="00385F31" w:rsidRPr="001E43A9" w:rsidRDefault="00385F31" w:rsidP="00F84FDB">
            <w:pPr>
              <w:pStyle w:val="Nidungvnbn"/>
              <w:ind w:firstLine="0"/>
            </w:pPr>
            <w:r w:rsidRPr="001E43A9">
              <w:t>Entity Relationship Diagram</w:t>
            </w:r>
          </w:p>
        </w:tc>
      </w:tr>
    </w:tbl>
    <w:p w14:paraId="04914580" w14:textId="405EA1A7" w:rsidR="00385F31" w:rsidRPr="001E43A9" w:rsidRDefault="00385F31" w:rsidP="00385F31">
      <w:pPr>
        <w:pStyle w:val="Chng"/>
        <w:rPr>
          <w:sz w:val="26"/>
          <w:szCs w:val="26"/>
          <w:lang w:val="vi-VN"/>
        </w:rPr>
      </w:pPr>
    </w:p>
    <w:p w14:paraId="096C5FE9" w14:textId="3169F07F" w:rsidR="00385F31" w:rsidRPr="001E43A9" w:rsidRDefault="00385F31" w:rsidP="00385F31">
      <w:pPr>
        <w:pStyle w:val="Chng"/>
        <w:rPr>
          <w:lang w:val="vi-VN"/>
        </w:rPr>
      </w:pPr>
      <w:bookmarkStart w:id="12" w:name="_Toc134644858"/>
      <w:r w:rsidRPr="001E43A9">
        <w:rPr>
          <w:lang w:val="vi-VN"/>
        </w:rPr>
        <w:t>2. Project Management Plan</w:t>
      </w:r>
      <w:bookmarkEnd w:id="12"/>
    </w:p>
    <w:p w14:paraId="483BF940" w14:textId="4E987F70" w:rsidR="00385F31" w:rsidRPr="001E43A9" w:rsidRDefault="00385F31" w:rsidP="003E6EAE">
      <w:pPr>
        <w:pStyle w:val="Tiumccp1"/>
      </w:pPr>
      <w:bookmarkStart w:id="13" w:name="_Toc134644859"/>
      <w:r w:rsidRPr="001E43A9">
        <w:t>2.1 Project Organization</w:t>
      </w:r>
      <w:bookmarkEnd w:id="13"/>
    </w:p>
    <w:p w14:paraId="3CB58203" w14:textId="5CC41AC0" w:rsidR="007C284B" w:rsidRPr="001E43A9" w:rsidRDefault="007C284B" w:rsidP="007C284B">
      <w:pPr>
        <w:pStyle w:val="Nidungvnbn"/>
        <w:rPr>
          <w:lang w:val="vi-VN"/>
        </w:rPr>
      </w:pPr>
      <w:r w:rsidRPr="001E43A9">
        <w:rPr>
          <w:lang w:val="vi-VN"/>
        </w:rPr>
        <w:t>We discussed the assignment on the Discord application for analyzing the task and creating a plan. The first step is to analyze the requirements and summarize the key points. Then, the team will design the database based on the previously summarized content, including inserting data into tables and establishing relationships between them.</w:t>
      </w:r>
    </w:p>
    <w:p w14:paraId="0E2C93C7" w14:textId="15F4732C" w:rsidR="007C284B" w:rsidRPr="001E43A9" w:rsidRDefault="007C284B" w:rsidP="007C284B">
      <w:pPr>
        <w:pStyle w:val="Nidungvnbn"/>
      </w:pPr>
      <w:r w:rsidRPr="001E43A9">
        <w:rPr>
          <w:lang w:val="vi-VN"/>
        </w:rPr>
        <w:t>In the second step, we will design various diagrams (Sequence, Activity, Class) for the project. Next, we will implement the code in C# based on the designed diagrams to execute Winform and Webform. After completing the conceptualization and implementation of the code, we will test the functionalities using test cases and create an automated unit test. Finally, the product will be released.</w:t>
      </w:r>
    </w:p>
    <w:p w14:paraId="4B5DB844" w14:textId="10D26954" w:rsidR="007C284B" w:rsidRPr="001E43A9" w:rsidRDefault="007C284B" w:rsidP="007C284B">
      <w:pPr>
        <w:pStyle w:val="Nidungvnbn"/>
        <w:rPr>
          <w:lang w:val="vi-VN"/>
        </w:rPr>
      </w:pPr>
      <w:r w:rsidRPr="001E43A9">
        <w:rPr>
          <w:lang w:val="vi-VN"/>
        </w:rPr>
        <w:t>Please note that the translation may not be a literal translation but aims to convey the overall meaning accurately.</w:t>
      </w:r>
    </w:p>
    <w:p w14:paraId="6107D3D6" w14:textId="77777777" w:rsidR="00640E66" w:rsidRPr="001E43A9" w:rsidRDefault="00640E66" w:rsidP="00DD76F0">
      <w:pPr>
        <w:pStyle w:val="Chng"/>
        <w:rPr>
          <w:sz w:val="28"/>
          <w:szCs w:val="28"/>
        </w:rPr>
      </w:pPr>
    </w:p>
    <w:p w14:paraId="4B003333" w14:textId="77777777" w:rsidR="00640E66" w:rsidRPr="001E43A9" w:rsidRDefault="00640E66" w:rsidP="00DD76F0">
      <w:pPr>
        <w:pStyle w:val="Chng"/>
        <w:rPr>
          <w:sz w:val="28"/>
          <w:szCs w:val="28"/>
        </w:rPr>
      </w:pPr>
    </w:p>
    <w:p w14:paraId="4149CC3E" w14:textId="77777777" w:rsidR="00640E66" w:rsidRPr="001E43A9" w:rsidRDefault="00640E66" w:rsidP="00DD76F0">
      <w:pPr>
        <w:pStyle w:val="Chng"/>
        <w:rPr>
          <w:sz w:val="28"/>
          <w:szCs w:val="28"/>
        </w:rPr>
      </w:pPr>
    </w:p>
    <w:p w14:paraId="1BFE6DC2" w14:textId="1351B999" w:rsidR="005D36F3" w:rsidRPr="001E43A9" w:rsidRDefault="00DD76F0" w:rsidP="003E6EAE">
      <w:pPr>
        <w:pStyle w:val="Tiumccp1"/>
      </w:pPr>
      <w:bookmarkStart w:id="14" w:name="_Toc134644860"/>
      <w:r w:rsidRPr="001E43A9">
        <w:lastRenderedPageBreak/>
        <w:t>2.2 Lifecycle Model Used</w:t>
      </w:r>
      <w:bookmarkEnd w:id="14"/>
    </w:p>
    <w:p w14:paraId="08AE1E64" w14:textId="7C7E7FEC" w:rsidR="005D36F3" w:rsidRPr="001E43A9" w:rsidRDefault="005D36F3" w:rsidP="005D36F3">
      <w:pPr>
        <w:pStyle w:val="Nidungvnbn"/>
        <w:rPr>
          <w:b/>
        </w:rPr>
      </w:pPr>
      <w:r w:rsidRPr="001E43A9">
        <w:t>We use Agile because throughout the process of analysis and design implementation, there are always changes to the database, diagrammatic representations, and other aspects.</w:t>
      </w:r>
    </w:p>
    <w:p w14:paraId="742BF065" w14:textId="7ECD2EBA" w:rsidR="00DD76F0" w:rsidRPr="001E43A9" w:rsidRDefault="00316696" w:rsidP="00DD76F0">
      <w:pPr>
        <w:pStyle w:val="Nidungvnbn"/>
        <w:ind w:firstLine="0"/>
        <w:rPr>
          <w:b/>
        </w:rPr>
      </w:pPr>
      <w:r w:rsidRPr="001E43A9">
        <w:rPr>
          <w:b/>
        </w:rPr>
        <w:drawing>
          <wp:inline distT="0" distB="0" distL="0" distR="0" wp14:anchorId="20867EEC" wp14:editId="212F4849">
            <wp:extent cx="5791835" cy="2409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409190"/>
                    </a:xfrm>
                    <a:prstGeom prst="rect">
                      <a:avLst/>
                    </a:prstGeom>
                  </pic:spPr>
                </pic:pic>
              </a:graphicData>
            </a:graphic>
          </wp:inline>
        </w:drawing>
      </w:r>
    </w:p>
    <w:p w14:paraId="7FE9C769" w14:textId="2ACD2824" w:rsidR="005D36F3" w:rsidRPr="001E43A9" w:rsidRDefault="005D36F3" w:rsidP="003E6EAE">
      <w:pPr>
        <w:pStyle w:val="Tiumccp1"/>
      </w:pPr>
      <w:bookmarkStart w:id="15" w:name="_Toc134644861"/>
      <w:r w:rsidRPr="001E43A9">
        <w:t>2.3 Risk Analysis</w:t>
      </w:r>
      <w:bookmarkEnd w:id="15"/>
    </w:p>
    <w:p w14:paraId="7B9502EE" w14:textId="6D2547FC" w:rsidR="005D36F3" w:rsidRPr="001E43A9" w:rsidRDefault="005D36F3" w:rsidP="00DD76F0">
      <w:pPr>
        <w:pStyle w:val="Nidungvnbn"/>
        <w:ind w:firstLine="0"/>
      </w:pPr>
      <w:r w:rsidRPr="001E43A9">
        <w:t xml:space="preserve">During the usage of our system, there are potential risks that need to be considered. While some of these risks can be identified and resolved promptly during the implementation and testing phase, there are also hidden or external risks that pose a significant threat to the system. We have encountered certain risks during testing, such as the possibility of Agents purchasing quantities that exceed the available stock in the warehouse, or instances where Accountants or Agents input invalid IDs or product codes into the system. Additionally, a common risk involves query errors in the database, which can cause the system to abruptly halt. These risks mainly stem from technical issues or a lack of user familiarity with the system. To mitigate these risks, we have implemented a testing approach during the implementation phase to proactively detect and address errors early on. </w:t>
      </w:r>
    </w:p>
    <w:p w14:paraId="020FD15F" w14:textId="77777777" w:rsidR="00316696" w:rsidRPr="001E43A9" w:rsidRDefault="00316696" w:rsidP="00DD76F0">
      <w:pPr>
        <w:pStyle w:val="Nidungvnbn"/>
        <w:ind w:firstLine="0"/>
        <w:rPr>
          <w:b/>
          <w:sz w:val="28"/>
          <w:szCs w:val="28"/>
        </w:rPr>
      </w:pPr>
    </w:p>
    <w:p w14:paraId="75AB98F8" w14:textId="77777777" w:rsidR="00316696" w:rsidRPr="001E43A9" w:rsidRDefault="00316696" w:rsidP="00DD76F0">
      <w:pPr>
        <w:pStyle w:val="Nidungvnbn"/>
        <w:ind w:firstLine="0"/>
        <w:rPr>
          <w:b/>
          <w:sz w:val="28"/>
          <w:szCs w:val="28"/>
        </w:rPr>
      </w:pPr>
    </w:p>
    <w:p w14:paraId="576DDEC0" w14:textId="77777777" w:rsidR="00316696" w:rsidRPr="001E43A9" w:rsidRDefault="00316696" w:rsidP="003E6EAE">
      <w:pPr>
        <w:pStyle w:val="Tiumccp1"/>
      </w:pPr>
    </w:p>
    <w:p w14:paraId="4A4770ED" w14:textId="6B4BD66C" w:rsidR="005D36F3" w:rsidRPr="001E43A9" w:rsidRDefault="005D36F3" w:rsidP="003E6EAE">
      <w:pPr>
        <w:pStyle w:val="Tiumccp1"/>
      </w:pPr>
      <w:bookmarkStart w:id="16" w:name="_Toc134644862"/>
      <w:r w:rsidRPr="001E43A9">
        <w:t>2.4 Hardware and Software Resource Requirements</w:t>
      </w:r>
      <w:bookmarkEnd w:id="16"/>
    </w:p>
    <w:p w14:paraId="073AF299" w14:textId="38BAD05F" w:rsidR="005D36F3" w:rsidRPr="001E43A9" w:rsidRDefault="005D36F3" w:rsidP="00DD76F0">
      <w:pPr>
        <w:pStyle w:val="Nidungvnbn"/>
        <w:ind w:firstLine="0"/>
        <w:rPr>
          <w:color w:val="000000"/>
        </w:rPr>
      </w:pPr>
      <w:r w:rsidRPr="001E43A9">
        <w:rPr>
          <w:sz w:val="28"/>
          <w:szCs w:val="28"/>
        </w:rPr>
        <w:t xml:space="preserve">For hardware, we use chip Intel </w:t>
      </w:r>
      <w:r w:rsidRPr="001E43A9">
        <w:rPr>
          <w:color w:val="000000"/>
        </w:rPr>
        <w:t>® Core(TM) i5</w:t>
      </w:r>
      <w:r w:rsidR="00316696" w:rsidRPr="001E43A9">
        <w:rPr>
          <w:color w:val="000000"/>
        </w:rPr>
        <w:t xml:space="preserve"> 260GB storage RAM 8GB. For software, we use mostly Visual Studio 2022 C#, Microsoft Server Management Studio 2019.</w:t>
      </w:r>
    </w:p>
    <w:p w14:paraId="71D8A620" w14:textId="78692ABE" w:rsidR="00316696" w:rsidRPr="001E43A9" w:rsidRDefault="00316696" w:rsidP="00DD76F0">
      <w:pPr>
        <w:pStyle w:val="Nidungvnbn"/>
        <w:ind w:firstLine="0"/>
        <w:rPr>
          <w:color w:val="000000"/>
        </w:rPr>
      </w:pPr>
      <w:r w:rsidRPr="001E43A9">
        <w:rPr>
          <w:color w:val="000000"/>
        </w:rPr>
        <w:t>Through this project, we learn more about three-tier of MVC Model and framework help to team solution for requirements.</w:t>
      </w:r>
    </w:p>
    <w:p w14:paraId="7599BC7F" w14:textId="15BC714C" w:rsidR="00316696" w:rsidRPr="001E43A9" w:rsidRDefault="00316696" w:rsidP="00316696">
      <w:pPr>
        <w:pStyle w:val="Tiumccp1"/>
      </w:pPr>
      <w:bookmarkStart w:id="17" w:name="_Toc134644863"/>
      <w:r w:rsidRPr="001E43A9">
        <w:t>2.5 Deliverables and Schedule</w:t>
      </w:r>
      <w:bookmarkEnd w:id="17"/>
    </w:p>
    <w:p w14:paraId="08026F76" w14:textId="4F713677" w:rsidR="00517931" w:rsidRPr="001E43A9" w:rsidRDefault="00517931" w:rsidP="00022D32">
      <w:pPr>
        <w:pStyle w:val="Nidungvnbn"/>
        <w:ind w:firstLine="0"/>
      </w:pPr>
      <w:r w:rsidRPr="001E43A9">
        <w:t>Use case model, Use case description, Graphical use case m</w:t>
      </w:r>
      <w:r w:rsidR="00022D32" w:rsidRPr="001E43A9">
        <w:t xml:space="preserve">odel, Architectural model: </w:t>
      </w:r>
      <w:r w:rsidRPr="001E43A9">
        <w:t>18/04/2023 to 23/04/2023</w:t>
      </w:r>
    </w:p>
    <w:p w14:paraId="4D991228" w14:textId="65A5D56F" w:rsidR="00517931" w:rsidRPr="001E43A9" w:rsidRDefault="00517931" w:rsidP="00022D32">
      <w:pPr>
        <w:pStyle w:val="Nidungvnbn"/>
        <w:ind w:firstLine="0"/>
      </w:pPr>
      <w:r w:rsidRPr="001E43A9">
        <w:t>Functional requirement , Non-functional requirements, Database design, Static-Model (Class digram), Dynamic-Model (Sequence diagram) 24/04/2023 to 26/04/2023</w:t>
      </w:r>
    </w:p>
    <w:p w14:paraId="1B7C8778" w14:textId="75495B24" w:rsidR="00517931" w:rsidRPr="001E43A9" w:rsidRDefault="00517931" w:rsidP="00022D32">
      <w:pPr>
        <w:pStyle w:val="Nidungvnbn"/>
        <w:ind w:firstLine="0"/>
      </w:pPr>
      <w:r w:rsidRPr="001E43A9">
        <w:t>Implementation code C#: 27/04/2023 to</w:t>
      </w:r>
      <w:r w:rsidR="00022D32" w:rsidRPr="001E43A9">
        <w:t xml:space="preserve"> 6/05/2023</w:t>
      </w:r>
    </w:p>
    <w:p w14:paraId="1462C989" w14:textId="41C34ACC" w:rsidR="00022D32" w:rsidRPr="001E43A9" w:rsidRDefault="00022D32" w:rsidP="00022D32">
      <w:pPr>
        <w:pStyle w:val="Nidungvnbn"/>
        <w:ind w:firstLine="0"/>
        <w:rPr>
          <w:lang w:val="vi-VN"/>
        </w:rPr>
      </w:pPr>
      <w:r w:rsidRPr="001E43A9">
        <w:t>Testing: 6/05/2023 to 7/05/2023</w:t>
      </w:r>
    </w:p>
    <w:p w14:paraId="7C195570" w14:textId="66D4970C" w:rsidR="00022D32" w:rsidRPr="001E43A9" w:rsidRDefault="00022D32" w:rsidP="00022D32">
      <w:pPr>
        <w:pStyle w:val="Tiumccp1"/>
        <w:rPr>
          <w:lang w:val="vi-VN"/>
        </w:rPr>
      </w:pPr>
      <w:bookmarkStart w:id="18" w:name="_Toc134644864"/>
      <w:r w:rsidRPr="001E43A9">
        <w:t xml:space="preserve">2.6 </w:t>
      </w:r>
      <w:r w:rsidRPr="001E43A9">
        <w:rPr>
          <w:lang w:val="vi-VN"/>
        </w:rPr>
        <w:t>Monitoring, Reporting and Controlling Mechanisms</w:t>
      </w:r>
      <w:bookmarkEnd w:id="18"/>
    </w:p>
    <w:p w14:paraId="1F1A7085" w14:textId="0ABE034D" w:rsidR="00022D32" w:rsidRPr="001E43A9" w:rsidRDefault="00022D32" w:rsidP="00022D32">
      <w:pPr>
        <w:pStyle w:val="Nidungvnbn"/>
        <w:rPr>
          <w:b/>
          <w:lang w:val="vi-VN"/>
        </w:rPr>
      </w:pPr>
      <w:r w:rsidRPr="001E43A9">
        <w:rPr>
          <w:b/>
          <w:lang w:val="vi-VN"/>
        </w:rPr>
        <w:t>Monitoring Goods Received:</w:t>
      </w:r>
    </w:p>
    <w:p w14:paraId="545B73F5" w14:textId="35F912AB" w:rsidR="00022D32" w:rsidRPr="001E43A9" w:rsidRDefault="00022D32" w:rsidP="00022D32">
      <w:pPr>
        <w:pStyle w:val="Nidungvnbn"/>
        <w:rPr>
          <w:lang w:val="vi-VN"/>
        </w:rPr>
      </w:pPr>
      <w:r w:rsidRPr="001E43A9">
        <w:t xml:space="preserve">- </w:t>
      </w:r>
      <w:r w:rsidRPr="001E43A9">
        <w:rPr>
          <w:lang w:val="vi-VN"/>
        </w:rPr>
        <w:t>Implement a monitoring system to track and record the goods received by the distributor when importing items.</w:t>
      </w:r>
    </w:p>
    <w:p w14:paraId="537C6F72" w14:textId="371728F0" w:rsidR="00022D32" w:rsidRPr="001E43A9" w:rsidRDefault="00022D32" w:rsidP="00022D32">
      <w:pPr>
        <w:pStyle w:val="Nidungvnbn"/>
        <w:rPr>
          <w:lang w:val="vi-VN"/>
        </w:rPr>
      </w:pPr>
      <w:r w:rsidRPr="001E43A9">
        <w:t xml:space="preserve">- </w:t>
      </w:r>
      <w:r w:rsidRPr="001E43A9">
        <w:rPr>
          <w:lang w:val="vi-VN"/>
        </w:rPr>
        <w:t>Create a mechanism for accountants to generate warehouse receipts that include multiple items.</w:t>
      </w:r>
    </w:p>
    <w:p w14:paraId="67CC4267" w14:textId="79B35DFE" w:rsidR="00022D32" w:rsidRPr="001E43A9" w:rsidRDefault="00022D32" w:rsidP="00022D32">
      <w:pPr>
        <w:pStyle w:val="Nidungvnbn"/>
        <w:rPr>
          <w:lang w:val="vi-VN"/>
        </w:rPr>
      </w:pPr>
      <w:r w:rsidRPr="001E43A9">
        <w:t xml:space="preserve">- </w:t>
      </w:r>
      <w:r w:rsidRPr="001E43A9">
        <w:rPr>
          <w:lang w:val="vi-VN"/>
        </w:rPr>
        <w:t>Ensure the functionality is available through both Win Form and Web Form interfaces.</w:t>
      </w:r>
    </w:p>
    <w:p w14:paraId="322A62B1" w14:textId="712D5845" w:rsidR="00022D32" w:rsidRPr="001E43A9" w:rsidRDefault="00022D32" w:rsidP="00022D32">
      <w:pPr>
        <w:pStyle w:val="Nidungvnbn"/>
        <w:rPr>
          <w:b/>
          <w:lang w:val="vi-VN"/>
        </w:rPr>
      </w:pPr>
      <w:r w:rsidRPr="001E43A9">
        <w:rPr>
          <w:b/>
          <w:lang w:val="vi-VN"/>
        </w:rPr>
        <w:t>Monitoring Orders and Payments:</w:t>
      </w:r>
    </w:p>
    <w:p w14:paraId="1F18EF47" w14:textId="6E424254" w:rsidR="00022D32" w:rsidRPr="001E43A9" w:rsidRDefault="00022D32" w:rsidP="00022D32">
      <w:pPr>
        <w:pStyle w:val="Nidungvnbn"/>
        <w:rPr>
          <w:lang w:val="vi-VN"/>
        </w:rPr>
      </w:pPr>
      <w:r w:rsidRPr="001E43A9">
        <w:t xml:space="preserve">- </w:t>
      </w:r>
      <w:r w:rsidRPr="001E43A9">
        <w:rPr>
          <w:lang w:val="vi-VN"/>
        </w:rPr>
        <w:t>Develop a web-based feature for resellers/agents to place orders for items and choose payment methods such as cash, bank transfer, or Momo.</w:t>
      </w:r>
    </w:p>
    <w:p w14:paraId="1AA03B81" w14:textId="5D38E960" w:rsidR="00022D32" w:rsidRPr="001E43A9" w:rsidRDefault="00022D32" w:rsidP="00022D32">
      <w:pPr>
        <w:pStyle w:val="Nidungvnbn"/>
        <w:rPr>
          <w:lang w:val="vi-VN"/>
        </w:rPr>
      </w:pPr>
      <w:r w:rsidRPr="001E43A9">
        <w:t xml:space="preserve">- </w:t>
      </w:r>
      <w:r w:rsidRPr="001E43A9">
        <w:rPr>
          <w:lang w:val="vi-VN"/>
        </w:rPr>
        <w:t>Enable online payment options and provide a mechanism for resellers/agents to check the status of their orders.</w:t>
      </w:r>
    </w:p>
    <w:p w14:paraId="10178CFF" w14:textId="5349D974" w:rsidR="00022D32" w:rsidRPr="001E43A9" w:rsidRDefault="00022D32" w:rsidP="00022D32">
      <w:pPr>
        <w:pStyle w:val="Nidungvnbn"/>
        <w:rPr>
          <w:lang w:val="vi-VN"/>
        </w:rPr>
      </w:pPr>
      <w:r w:rsidRPr="001E43A9">
        <w:lastRenderedPageBreak/>
        <w:t xml:space="preserve">- </w:t>
      </w:r>
      <w:r w:rsidRPr="001E43A9">
        <w:rPr>
          <w:lang w:val="vi-VN"/>
        </w:rPr>
        <w:t>Implement a monitoring system to track and update the status of orders and payment information.</w:t>
      </w:r>
    </w:p>
    <w:p w14:paraId="05C30597" w14:textId="18C75050" w:rsidR="00022D32" w:rsidRPr="001E43A9" w:rsidRDefault="00022D32" w:rsidP="00022D32">
      <w:pPr>
        <w:pStyle w:val="Nidungvnbn"/>
        <w:rPr>
          <w:b/>
          <w:lang w:val="vi-VN"/>
        </w:rPr>
      </w:pPr>
      <w:r w:rsidRPr="001E43A9">
        <w:rPr>
          <w:b/>
          <w:lang w:val="vi-VN"/>
        </w:rPr>
        <w:t>Controlling Goods Delivery:</w:t>
      </w:r>
    </w:p>
    <w:p w14:paraId="25BA130D" w14:textId="20FBE9C0" w:rsidR="00022D32" w:rsidRPr="001E43A9" w:rsidRDefault="00022D32" w:rsidP="00022D32">
      <w:pPr>
        <w:pStyle w:val="Nidungvnbn"/>
        <w:rPr>
          <w:lang w:val="vi-VN"/>
        </w:rPr>
      </w:pPr>
      <w:r w:rsidRPr="001E43A9">
        <w:t xml:space="preserve">- </w:t>
      </w:r>
      <w:r w:rsidRPr="001E43A9">
        <w:rPr>
          <w:lang w:val="vi-VN"/>
        </w:rPr>
        <w:t>Enable accountants to create Goods Delivery Notes for delivering goods to agents.</w:t>
      </w:r>
    </w:p>
    <w:p w14:paraId="6E799F1B" w14:textId="1933A7A4" w:rsidR="00022D32" w:rsidRPr="001E43A9" w:rsidRDefault="00022D32" w:rsidP="00022D32">
      <w:pPr>
        <w:pStyle w:val="Nidungvnbn"/>
        <w:rPr>
          <w:lang w:val="vi-VN"/>
        </w:rPr>
      </w:pPr>
      <w:r w:rsidRPr="001E43A9">
        <w:t xml:space="preserve">- </w:t>
      </w:r>
      <w:r w:rsidRPr="001E43A9">
        <w:rPr>
          <w:lang w:val="vi-VN"/>
        </w:rPr>
        <w:t>Implement the functionality to print delivery slips for the goods being transferred.</w:t>
      </w:r>
    </w:p>
    <w:p w14:paraId="4AD9B04A" w14:textId="48FCDE5C" w:rsidR="00022D32" w:rsidRPr="001E43A9" w:rsidRDefault="00022D32" w:rsidP="00022D32">
      <w:pPr>
        <w:pStyle w:val="Nidungvnbn"/>
        <w:rPr>
          <w:lang w:val="vi-VN"/>
        </w:rPr>
      </w:pPr>
      <w:r w:rsidRPr="001E43A9">
        <w:t xml:space="preserve">- </w:t>
      </w:r>
      <w:r w:rsidRPr="001E43A9">
        <w:rPr>
          <w:lang w:val="vi-VN"/>
        </w:rPr>
        <w:t>Provide options to update the status of orders as they are being transferred and update the payment status of agents.</w:t>
      </w:r>
    </w:p>
    <w:p w14:paraId="1C4CECDD" w14:textId="46E1E87B" w:rsidR="00022D32" w:rsidRPr="001E43A9" w:rsidRDefault="00022D32" w:rsidP="00022D32">
      <w:pPr>
        <w:pStyle w:val="Nidungvnbn"/>
        <w:rPr>
          <w:lang w:val="vi-VN"/>
        </w:rPr>
      </w:pPr>
      <w:r w:rsidRPr="001E43A9">
        <w:t xml:space="preserve">- </w:t>
      </w:r>
      <w:r w:rsidRPr="001E43A9">
        <w:rPr>
          <w:lang w:val="vi-VN"/>
        </w:rPr>
        <w:t>Ensure this functionality is accessible through both Win Form and Web Form interfaces.</w:t>
      </w:r>
    </w:p>
    <w:p w14:paraId="5FAF956A" w14:textId="693A3000" w:rsidR="00022D32" w:rsidRPr="001E43A9" w:rsidRDefault="00022D32" w:rsidP="00022D32">
      <w:pPr>
        <w:pStyle w:val="Nidungvnbn"/>
        <w:rPr>
          <w:b/>
          <w:lang w:val="vi-VN"/>
        </w:rPr>
      </w:pPr>
      <w:r w:rsidRPr="001E43A9">
        <w:rPr>
          <w:b/>
          <w:lang w:val="vi-VN"/>
        </w:rPr>
        <w:t>Reporting and Analysis:</w:t>
      </w:r>
    </w:p>
    <w:p w14:paraId="6E03E80F" w14:textId="25A18357" w:rsidR="00022D32" w:rsidRPr="001E43A9" w:rsidRDefault="00022D32" w:rsidP="00022D32">
      <w:pPr>
        <w:pStyle w:val="Nidungvnbn"/>
        <w:rPr>
          <w:lang w:val="vi-VN"/>
        </w:rPr>
      </w:pPr>
      <w:r w:rsidRPr="001E43A9">
        <w:t xml:space="preserve">- </w:t>
      </w:r>
      <w:r w:rsidRPr="001E43A9">
        <w:rPr>
          <w:lang w:val="vi-VN"/>
        </w:rPr>
        <w:t>Develop reporting features for accountants to generate reports on incoming and outgoing stock.</w:t>
      </w:r>
    </w:p>
    <w:p w14:paraId="26EA7E83" w14:textId="6384E8B8" w:rsidR="00022D32" w:rsidRPr="001E43A9" w:rsidRDefault="00022D32" w:rsidP="00022D32">
      <w:pPr>
        <w:pStyle w:val="Nidungvnbn"/>
        <w:rPr>
          <w:lang w:val="vi-VN"/>
        </w:rPr>
      </w:pPr>
      <w:r w:rsidRPr="001E43A9">
        <w:t xml:space="preserve">- </w:t>
      </w:r>
      <w:r w:rsidRPr="001E43A9">
        <w:rPr>
          <w:lang w:val="vi-VN"/>
        </w:rPr>
        <w:t>Implement functionality to generate reports on best-selling products and monthly revenue.</w:t>
      </w:r>
    </w:p>
    <w:p w14:paraId="04B3A518" w14:textId="4AFD9FD1" w:rsidR="00022D32" w:rsidRPr="001E43A9" w:rsidRDefault="00022D32" w:rsidP="00022D32">
      <w:pPr>
        <w:pStyle w:val="Nidungvnbn"/>
        <w:ind w:firstLine="0"/>
        <w:rPr>
          <w:lang w:val="vi-VN"/>
        </w:rPr>
      </w:pPr>
      <w:r w:rsidRPr="001E43A9">
        <w:t xml:space="preserve">           -  </w:t>
      </w:r>
      <w:r w:rsidRPr="001E43A9">
        <w:rPr>
          <w:lang w:val="vi-VN"/>
        </w:rPr>
        <w:t>Ensure the availability of forms and reports for reviewing stock statistics, top-selling items, and monthly revenue.</w:t>
      </w:r>
    </w:p>
    <w:p w14:paraId="7EE8F7FA" w14:textId="05A3C22F" w:rsidR="003E6EAE" w:rsidRPr="001E43A9" w:rsidRDefault="003E6EAE" w:rsidP="003E6EAE">
      <w:pPr>
        <w:pStyle w:val="Tiumccp1"/>
      </w:pPr>
      <w:bookmarkStart w:id="19" w:name="_Toc134644865"/>
      <w:r w:rsidRPr="001E43A9">
        <w:t>2.7 Professional Standard</w:t>
      </w:r>
      <w:bookmarkEnd w:id="19"/>
    </w:p>
    <w:p w14:paraId="03469179" w14:textId="07A27504" w:rsidR="003E6EAE" w:rsidRPr="001E43A9" w:rsidRDefault="003E6EAE" w:rsidP="003E6EAE">
      <w:pPr>
        <w:pStyle w:val="Nidungvnbn"/>
        <w:rPr>
          <w:lang w:val="vi-VN"/>
        </w:rPr>
      </w:pPr>
      <w:r w:rsidRPr="001E43A9">
        <w:rPr>
          <w:lang w:val="vi-VN"/>
        </w:rPr>
        <w:t xml:space="preserve">-A meeting will be scheduled to assess the situation and find a solution. If a team member is dismissed, their grade will be reduced according to the number of weeks they were a part of the group. </w:t>
      </w:r>
    </w:p>
    <w:p w14:paraId="454774CC" w14:textId="08676EDE" w:rsidR="003E6EAE" w:rsidRPr="001E43A9" w:rsidRDefault="003E6EAE" w:rsidP="003E6EAE">
      <w:pPr>
        <w:pStyle w:val="Nidungvnbn"/>
        <w:rPr>
          <w:lang w:val="vi-VN"/>
        </w:rPr>
      </w:pPr>
      <w:r w:rsidRPr="001E43A9">
        <w:rPr>
          <w:lang w:val="vi-VN"/>
        </w:rPr>
        <w:t>- Maintain devotion and commitment through the whole project.</w:t>
      </w:r>
    </w:p>
    <w:p w14:paraId="765D4489" w14:textId="752ABF86" w:rsidR="003E6EAE" w:rsidRPr="001E43A9" w:rsidRDefault="003E6EAE" w:rsidP="003E6EAE">
      <w:pPr>
        <w:pStyle w:val="Nidungvnbn"/>
        <w:rPr>
          <w:lang w:val="vi-VN"/>
        </w:rPr>
      </w:pPr>
      <w:r w:rsidRPr="001E43A9">
        <w:rPr>
          <w:lang w:val="vi-VN"/>
        </w:rPr>
        <w:t>- Actively work on the project</w:t>
      </w:r>
      <w:r w:rsidR="00EB2F5D" w:rsidRPr="001E43A9">
        <w:rPr>
          <w:lang w:val="vi-VN"/>
        </w:rPr>
        <w:t xml:space="preserve"> </w:t>
      </w:r>
    </w:p>
    <w:p w14:paraId="04027F74" w14:textId="61238EAC" w:rsidR="0004121D" w:rsidRPr="001E43A9" w:rsidRDefault="0004121D" w:rsidP="0004121D">
      <w:pPr>
        <w:pStyle w:val="Tiumccp1"/>
        <w:rPr>
          <w:lang w:val="vi-VN"/>
        </w:rPr>
      </w:pPr>
      <w:bookmarkStart w:id="20" w:name="_Toc134644866"/>
      <w:r w:rsidRPr="001E43A9">
        <w:rPr>
          <w:lang w:val="vi-VN"/>
        </w:rPr>
        <w:t>2.8 Evidence all the artifacts have been placed under configuration management</w:t>
      </w:r>
      <w:bookmarkEnd w:id="20"/>
    </w:p>
    <w:p w14:paraId="23482447" w14:textId="4ADB8B53" w:rsidR="0004121D" w:rsidRPr="001E43A9" w:rsidRDefault="0004121D" w:rsidP="003E6EAE">
      <w:pPr>
        <w:pStyle w:val="Nidungvnbn"/>
        <w:rPr>
          <w:lang w:val="vi-VN"/>
        </w:rPr>
      </w:pPr>
      <w:r w:rsidRPr="001E43A9">
        <w:rPr>
          <w:lang w:val="vi-VN"/>
        </w:rPr>
        <w:t xml:space="preserve">- Creating folders to store important data </w:t>
      </w:r>
    </w:p>
    <w:p w14:paraId="637CD4AE" w14:textId="2A112E77" w:rsidR="00217B5C" w:rsidRPr="001E43A9" w:rsidRDefault="00217B5C" w:rsidP="00217B5C">
      <w:pPr>
        <w:pStyle w:val="Nidungvnbn"/>
        <w:rPr>
          <w:lang w:val="vi-VN"/>
        </w:rPr>
      </w:pPr>
      <w:r w:rsidRPr="001E43A9">
        <w:rPr>
          <w:lang w:val="vi-VN"/>
        </w:rPr>
        <w:lastRenderedPageBreak/>
        <w:t>- Setting fixed deadlines for each team member and task</w:t>
      </w:r>
    </w:p>
    <w:p w14:paraId="3AEF0890" w14:textId="77777777" w:rsidR="00217B5C" w:rsidRPr="001E43A9" w:rsidRDefault="00217B5C" w:rsidP="00217B5C">
      <w:pPr>
        <w:pStyle w:val="Nidungvnbn"/>
        <w:rPr>
          <w:lang w:val="vi-VN"/>
        </w:rPr>
      </w:pPr>
      <w:r w:rsidRPr="001E43A9">
        <w:rPr>
          <w:lang w:val="vi-VN"/>
        </w:rPr>
        <w:t>- Discussion to handle work</w:t>
      </w:r>
    </w:p>
    <w:p w14:paraId="70305867" w14:textId="39C11069" w:rsidR="00217B5C" w:rsidRPr="001E43A9" w:rsidRDefault="00217B5C" w:rsidP="00217B5C">
      <w:pPr>
        <w:pStyle w:val="Nidungvnbn"/>
        <w:rPr>
          <w:lang w:val="vi-VN"/>
        </w:rPr>
      </w:pPr>
      <w:r w:rsidRPr="001E43A9">
        <w:rPr>
          <w:lang w:val="vi-VN"/>
        </w:rPr>
        <w:t>- Get the job done</w:t>
      </w:r>
    </w:p>
    <w:p w14:paraId="0DF38EE1" w14:textId="77777777" w:rsidR="00217B5C" w:rsidRPr="001E43A9" w:rsidRDefault="00217B5C" w:rsidP="00217B5C">
      <w:pPr>
        <w:pStyle w:val="Nidungvnbn"/>
        <w:rPr>
          <w:lang w:val="vi-VN"/>
        </w:rPr>
      </w:pPr>
      <w:r w:rsidRPr="001E43A9">
        <w:rPr>
          <w:lang w:val="vi-VN"/>
        </w:rPr>
        <w:t>- Impact on Accountants:</w:t>
      </w:r>
    </w:p>
    <w:p w14:paraId="53BD002A" w14:textId="0478A298" w:rsidR="00217B5C" w:rsidRPr="001E43A9" w:rsidRDefault="00217B5C" w:rsidP="00217B5C">
      <w:pPr>
        <w:pStyle w:val="Chng"/>
      </w:pPr>
      <w:bookmarkStart w:id="21" w:name="_Toc134644867"/>
      <w:r w:rsidRPr="001E43A9">
        <w:rPr>
          <w:lang w:val="vi-VN"/>
        </w:rPr>
        <w:t xml:space="preserve">2.9 </w:t>
      </w:r>
      <w:r w:rsidRPr="001E43A9">
        <w:t>Impact of the project on individuals and organizations</w:t>
      </w:r>
      <w:bookmarkEnd w:id="21"/>
    </w:p>
    <w:p w14:paraId="23025020" w14:textId="2071F86F" w:rsidR="00217B5C" w:rsidRPr="001E43A9" w:rsidRDefault="00217B5C" w:rsidP="00217B5C">
      <w:pPr>
        <w:pStyle w:val="Nidungvnbn"/>
        <w:rPr>
          <w:b/>
        </w:rPr>
      </w:pPr>
      <w:r w:rsidRPr="001E43A9">
        <w:rPr>
          <w:lang w:val="vi-VN"/>
        </w:rPr>
        <w:t xml:space="preserve">- </w:t>
      </w:r>
      <w:r w:rsidRPr="001E43A9">
        <w:t>Impact on Accountants:</w:t>
      </w:r>
    </w:p>
    <w:p w14:paraId="14BC2E77" w14:textId="3A9B52BD" w:rsidR="00217B5C" w:rsidRPr="001E43A9" w:rsidRDefault="00217B5C" w:rsidP="00217B5C">
      <w:pPr>
        <w:pStyle w:val="Nidungvnbn"/>
        <w:rPr>
          <w:lang w:val="vi-VN"/>
        </w:rPr>
      </w:pPr>
      <w:r w:rsidRPr="001E43A9">
        <w:rPr>
          <w:b/>
          <w:lang w:val="vi-VN"/>
        </w:rPr>
        <w:t>+ Increased efficiency:</w:t>
      </w:r>
      <w:r w:rsidRPr="001E43A9">
        <w:rPr>
          <w:lang w:val="vi-VN"/>
        </w:rPr>
        <w:t xml:space="preserve"> The software enables accountants to create Goods Received and Goods Delivery Note electronically, reducing manual paperwork and streamlining the process of importing and delivering goods.</w:t>
      </w:r>
    </w:p>
    <w:p w14:paraId="124F5197" w14:textId="0BFC15C3" w:rsidR="00217B5C" w:rsidRPr="001E43A9" w:rsidRDefault="00217B5C" w:rsidP="00217B5C">
      <w:pPr>
        <w:pStyle w:val="Nidungvnbn"/>
        <w:rPr>
          <w:lang w:val="vi-VN"/>
        </w:rPr>
      </w:pPr>
      <w:r w:rsidRPr="001E43A9">
        <w:rPr>
          <w:b/>
          <w:lang w:val="vi-VN"/>
        </w:rPr>
        <w:t>+ Enhanced accuracy:</w:t>
      </w:r>
      <w:r w:rsidRPr="001E43A9">
        <w:rPr>
          <w:lang w:val="vi-VN"/>
        </w:rPr>
        <w:t xml:space="preserve"> With the system, accountants can accurately track and manage the inventory, ensuring that the quantities received, transferred, and delivered align with the records.</w:t>
      </w:r>
    </w:p>
    <w:p w14:paraId="07F9D6D7" w14:textId="2A9DB895" w:rsidR="00217B5C" w:rsidRPr="001E43A9" w:rsidRDefault="00217B5C" w:rsidP="00217B5C">
      <w:pPr>
        <w:pStyle w:val="Nidungvnbn"/>
        <w:rPr>
          <w:lang w:val="vi-VN"/>
        </w:rPr>
      </w:pPr>
      <w:r w:rsidRPr="001E43A9">
        <w:rPr>
          <w:b/>
          <w:lang w:val="vi-VN"/>
        </w:rPr>
        <w:t>+ Improved reporting:</w:t>
      </w:r>
      <w:r w:rsidRPr="001E43A9">
        <w:rPr>
          <w:lang w:val="vi-VN"/>
        </w:rPr>
        <w:t xml:space="preserve"> The ability to generate reports on incoming/outgoing stock, best-selling products, and revenue on a monthly basis empowers accountants with valuable insights for decision-making and financial analysis.</w:t>
      </w:r>
    </w:p>
    <w:p w14:paraId="0504D03D" w14:textId="631C82AF" w:rsidR="00217B5C" w:rsidRPr="001E43A9" w:rsidRDefault="00217B5C" w:rsidP="00217B5C">
      <w:pPr>
        <w:pStyle w:val="Nidungvnbn"/>
        <w:rPr>
          <w:lang w:val="vi-VN"/>
        </w:rPr>
      </w:pPr>
      <w:r w:rsidRPr="001E43A9">
        <w:rPr>
          <w:lang w:val="vi-VN"/>
        </w:rPr>
        <w:t>- Impact on Resellers/Agents:</w:t>
      </w:r>
    </w:p>
    <w:p w14:paraId="24B55475" w14:textId="6E0848CB" w:rsidR="00217B5C" w:rsidRPr="001E43A9" w:rsidRDefault="00217B5C" w:rsidP="00217B5C">
      <w:pPr>
        <w:pStyle w:val="Nidungvnbn"/>
        <w:rPr>
          <w:lang w:val="vi-VN"/>
        </w:rPr>
      </w:pPr>
      <w:r w:rsidRPr="001E43A9">
        <w:rPr>
          <w:b/>
          <w:lang w:val="vi-VN"/>
        </w:rPr>
        <w:t>+ Simplified ordering process:</w:t>
      </w:r>
      <w:r w:rsidRPr="001E43A9">
        <w:rPr>
          <w:lang w:val="vi-VN"/>
        </w:rPr>
        <w:t xml:space="preserve"> Resellers/agents can easily place orders for items through the software, selecting their preferred payment methods such as cash, bank transfer, or online payment (e.g., Momo). This simplifies the ordering process and offers flexibility in payment options.</w:t>
      </w:r>
    </w:p>
    <w:p w14:paraId="5B75CAFE" w14:textId="60D94C9C" w:rsidR="00217B5C" w:rsidRPr="001E43A9" w:rsidRDefault="00217B5C" w:rsidP="00217B5C">
      <w:pPr>
        <w:pStyle w:val="Nidungvnbn"/>
        <w:rPr>
          <w:lang w:val="vi-VN"/>
        </w:rPr>
      </w:pPr>
      <w:r w:rsidRPr="001E43A9">
        <w:rPr>
          <w:b/>
          <w:lang w:val="vi-VN"/>
        </w:rPr>
        <w:t>+ Real-time order tracking:</w:t>
      </w:r>
      <w:r w:rsidRPr="001E43A9">
        <w:rPr>
          <w:lang w:val="vi-VN"/>
        </w:rPr>
        <w:t xml:space="preserve"> Resellers/agents can view the status of their orders in real-time, allowing them to monitor the progress and take necessary actions accordingly.</w:t>
      </w:r>
    </w:p>
    <w:p w14:paraId="50F95ED8" w14:textId="6A391BFD" w:rsidR="00217B5C" w:rsidRPr="001E43A9" w:rsidRDefault="00217B5C" w:rsidP="00217B5C">
      <w:pPr>
        <w:pStyle w:val="Nidungvnbn"/>
        <w:rPr>
          <w:lang w:val="vi-VN"/>
        </w:rPr>
      </w:pPr>
      <w:r w:rsidRPr="001E43A9">
        <w:rPr>
          <w:b/>
          <w:lang w:val="vi-VN"/>
        </w:rPr>
        <w:t>+ Improved transparency:</w:t>
      </w:r>
      <w:r w:rsidRPr="001E43A9">
        <w:rPr>
          <w:lang w:val="vi-VN"/>
        </w:rPr>
        <w:t xml:space="preserve"> The software provides visibility into the availability of stock, enabling resellers/agents to make informed decisions when placing orders.</w:t>
      </w:r>
    </w:p>
    <w:p w14:paraId="7AFA4686" w14:textId="77777777" w:rsidR="00217B5C" w:rsidRPr="001E43A9" w:rsidRDefault="00217B5C" w:rsidP="00217B5C">
      <w:pPr>
        <w:pStyle w:val="Nidungvnbn"/>
        <w:rPr>
          <w:lang w:val="vi-VN"/>
        </w:rPr>
      </w:pPr>
      <w:r w:rsidRPr="001E43A9">
        <w:rPr>
          <w:lang w:val="vi-VN"/>
        </w:rPr>
        <w:t>- Organizational Impac</w:t>
      </w:r>
    </w:p>
    <w:p w14:paraId="283DB4E4" w14:textId="4B3CB321" w:rsidR="00217B5C" w:rsidRPr="001E43A9" w:rsidRDefault="00217B5C" w:rsidP="00217B5C">
      <w:pPr>
        <w:pStyle w:val="Nidungvnbn"/>
        <w:rPr>
          <w:lang w:val="vi-VN"/>
        </w:rPr>
      </w:pPr>
      <w:r w:rsidRPr="001E43A9">
        <w:rPr>
          <w:lang w:val="vi-VN"/>
        </w:rPr>
        <w:lastRenderedPageBreak/>
        <w:t xml:space="preserve">+ </w:t>
      </w:r>
      <w:r w:rsidRPr="001E43A9">
        <w:rPr>
          <w:b/>
          <w:lang w:val="vi-VN"/>
        </w:rPr>
        <w:t>Streamlined operations:</w:t>
      </w:r>
      <w:r w:rsidRPr="001E43A9">
        <w:rPr>
          <w:lang w:val="vi-VN"/>
        </w:rPr>
        <w:t xml:space="preserve"> The software centralizes and automates various processes related to inventory management, order placement, and financial transactions, leading to streamlined operations and reduced administrative overhead.</w:t>
      </w:r>
    </w:p>
    <w:p w14:paraId="62515628" w14:textId="6F2E94CA" w:rsidR="00217B5C" w:rsidRPr="001E43A9" w:rsidRDefault="00217B5C" w:rsidP="00217B5C">
      <w:pPr>
        <w:pStyle w:val="Nidungvnbn"/>
        <w:rPr>
          <w:lang w:val="vi-VN"/>
        </w:rPr>
      </w:pPr>
      <w:r w:rsidRPr="001E43A9">
        <w:rPr>
          <w:lang w:val="vi-VN"/>
        </w:rPr>
        <w:t xml:space="preserve">+ </w:t>
      </w:r>
      <w:r w:rsidRPr="001E43A9">
        <w:rPr>
          <w:b/>
          <w:lang w:val="vi-VN"/>
        </w:rPr>
        <w:t>Enhanced customer satisfaction:</w:t>
      </w:r>
      <w:r w:rsidRPr="001E43A9">
        <w:rPr>
          <w:lang w:val="vi-VN"/>
        </w:rPr>
        <w:t xml:space="preserve"> With improved efficiency, accuracy, and transparency, the distributor can better serve their resellers/agents, resulting in improved customer satisfaction and loyalty.</w:t>
      </w:r>
    </w:p>
    <w:p w14:paraId="3E9F648F" w14:textId="0B8A81D5" w:rsidR="00217B5C" w:rsidRPr="001E43A9" w:rsidRDefault="00217B5C" w:rsidP="00217B5C">
      <w:pPr>
        <w:pStyle w:val="Nidungvnbn"/>
        <w:ind w:firstLine="0"/>
        <w:rPr>
          <w:lang w:val="vi-VN"/>
        </w:rPr>
      </w:pPr>
      <w:r w:rsidRPr="001E43A9">
        <w:rPr>
          <w:lang w:val="vi-VN"/>
        </w:rPr>
        <w:t xml:space="preserve">           + </w:t>
      </w:r>
      <w:r w:rsidRPr="001E43A9">
        <w:rPr>
          <w:b/>
          <w:lang w:val="vi-VN"/>
        </w:rPr>
        <w:t>Data-driven decision-making:</w:t>
      </w:r>
      <w:r w:rsidRPr="001E43A9">
        <w:rPr>
          <w:lang w:val="vi-VN"/>
        </w:rPr>
        <w:t xml:space="preserve"> The availability of comprehensive reports on stock, sales, and revenue empowers the organization to make data-driven decisions, identify trends, and optimize business strategies.</w:t>
      </w:r>
    </w:p>
    <w:p w14:paraId="5BA36F44" w14:textId="02E23857" w:rsidR="00B21637" w:rsidRPr="001E43A9" w:rsidRDefault="00B21637" w:rsidP="00B21637">
      <w:pPr>
        <w:pStyle w:val="Chng"/>
        <w:rPr>
          <w:lang w:val="vi-VN"/>
        </w:rPr>
      </w:pPr>
      <w:bookmarkStart w:id="22" w:name="_Toc134644868"/>
      <w:r w:rsidRPr="001E43A9">
        <w:rPr>
          <w:lang w:val="vi-VN"/>
        </w:rPr>
        <w:t>3. Requirement Specifications</w:t>
      </w:r>
      <w:bookmarkEnd w:id="22"/>
    </w:p>
    <w:p w14:paraId="5A79CC4C" w14:textId="03A7DA11" w:rsidR="00C00794" w:rsidRPr="001E43A9" w:rsidRDefault="00B21637" w:rsidP="00B21637">
      <w:pPr>
        <w:pStyle w:val="Tiumccp1"/>
        <w:rPr>
          <w:lang w:val="vi-VN"/>
        </w:rPr>
      </w:pPr>
      <w:bookmarkStart w:id="23" w:name="_Toc134644869"/>
      <w:r w:rsidRPr="001E43A9">
        <w:rPr>
          <w:lang w:val="vi-VN"/>
        </w:rPr>
        <w:t>3.1 Stakeholders for the system</w:t>
      </w:r>
      <w:bookmarkEnd w:id="23"/>
    </w:p>
    <w:p w14:paraId="7B3B0C70" w14:textId="55E04590" w:rsidR="00C00794" w:rsidRPr="001E43A9" w:rsidRDefault="001E43A9" w:rsidP="00C00794">
      <w:pPr>
        <w:pStyle w:val="Nidungvnbn"/>
        <w:ind w:firstLine="0"/>
        <w:rPr>
          <w:b/>
          <w:sz w:val="40"/>
          <w:szCs w:val="40"/>
        </w:rPr>
      </w:pPr>
      <w:r w:rsidRPr="001E43A9">
        <w:t>Distributor, Reseller/Agents, Accountants, Organization</w:t>
      </w:r>
    </w:p>
    <w:p w14:paraId="17D9775D" w14:textId="1E0B33F5" w:rsidR="001E43A9" w:rsidRPr="001E43A9" w:rsidRDefault="001E43A9" w:rsidP="001E43A9">
      <w:pPr>
        <w:pStyle w:val="Tiumccp1"/>
      </w:pPr>
      <w:bookmarkStart w:id="24" w:name="_Toc134644870"/>
      <w:r w:rsidRPr="001E43A9">
        <w:t>3.2 Use case model</w:t>
      </w:r>
      <w:bookmarkEnd w:id="24"/>
    </w:p>
    <w:p w14:paraId="2ED50F27" w14:textId="137B989C" w:rsidR="001E43A9" w:rsidRPr="001E43A9" w:rsidRDefault="001E43A9" w:rsidP="001E43A9">
      <w:pPr>
        <w:pStyle w:val="Nidungvnbn"/>
        <w:rPr>
          <w:b/>
        </w:rPr>
      </w:pPr>
      <w:r w:rsidRPr="001E43A9">
        <w:rPr>
          <w:b/>
        </w:rPr>
        <w:t>3.2.1 Graphical use case model</w:t>
      </w:r>
    </w:p>
    <w:p w14:paraId="650F60E2" w14:textId="77777777" w:rsidR="005259B9" w:rsidRDefault="005259B9" w:rsidP="001E43A9">
      <w:pPr>
        <w:pStyle w:val="Nidungvnbn"/>
        <w:jc w:val="center"/>
        <w:rPr>
          <w:b/>
        </w:rPr>
      </w:pPr>
    </w:p>
    <w:p w14:paraId="6D673518" w14:textId="77777777" w:rsidR="005259B9" w:rsidRDefault="005259B9" w:rsidP="001E43A9">
      <w:pPr>
        <w:pStyle w:val="Nidungvnbn"/>
        <w:jc w:val="center"/>
        <w:rPr>
          <w:b/>
        </w:rPr>
      </w:pPr>
    </w:p>
    <w:p w14:paraId="30F40C3A" w14:textId="77777777" w:rsidR="005259B9" w:rsidRDefault="005259B9" w:rsidP="001E43A9">
      <w:pPr>
        <w:pStyle w:val="Nidungvnbn"/>
        <w:jc w:val="center"/>
        <w:rPr>
          <w:b/>
        </w:rPr>
      </w:pPr>
    </w:p>
    <w:p w14:paraId="0D1BA6C1" w14:textId="77777777" w:rsidR="005259B9" w:rsidRDefault="005259B9" w:rsidP="001E43A9">
      <w:pPr>
        <w:pStyle w:val="Nidungvnbn"/>
        <w:jc w:val="center"/>
        <w:rPr>
          <w:b/>
        </w:rPr>
      </w:pPr>
    </w:p>
    <w:p w14:paraId="1DE84025" w14:textId="77777777" w:rsidR="005259B9" w:rsidRDefault="005259B9" w:rsidP="001E43A9">
      <w:pPr>
        <w:pStyle w:val="Nidungvnbn"/>
        <w:jc w:val="center"/>
        <w:rPr>
          <w:b/>
        </w:rPr>
      </w:pPr>
    </w:p>
    <w:p w14:paraId="71872F34" w14:textId="77777777" w:rsidR="005259B9" w:rsidRDefault="005259B9" w:rsidP="001E43A9">
      <w:pPr>
        <w:pStyle w:val="Nidungvnbn"/>
        <w:jc w:val="center"/>
        <w:rPr>
          <w:b/>
        </w:rPr>
      </w:pPr>
    </w:p>
    <w:p w14:paraId="7840E3AC" w14:textId="77777777" w:rsidR="005259B9" w:rsidRDefault="005259B9" w:rsidP="001E43A9">
      <w:pPr>
        <w:pStyle w:val="Nidungvnbn"/>
        <w:jc w:val="center"/>
        <w:rPr>
          <w:b/>
        </w:rPr>
      </w:pPr>
    </w:p>
    <w:p w14:paraId="3B0BF7BE" w14:textId="77777777" w:rsidR="005259B9" w:rsidRDefault="005259B9" w:rsidP="001E43A9">
      <w:pPr>
        <w:pStyle w:val="Nidungvnbn"/>
        <w:jc w:val="center"/>
        <w:rPr>
          <w:b/>
        </w:rPr>
      </w:pPr>
    </w:p>
    <w:p w14:paraId="52598D11" w14:textId="77777777" w:rsidR="005259B9" w:rsidRDefault="005259B9" w:rsidP="001E43A9">
      <w:pPr>
        <w:pStyle w:val="Nidungvnbn"/>
        <w:jc w:val="center"/>
        <w:rPr>
          <w:b/>
        </w:rPr>
      </w:pPr>
    </w:p>
    <w:p w14:paraId="75A7F686" w14:textId="77777777" w:rsidR="005259B9" w:rsidRDefault="005259B9" w:rsidP="001E43A9">
      <w:pPr>
        <w:pStyle w:val="Nidungvnbn"/>
        <w:jc w:val="center"/>
        <w:rPr>
          <w:b/>
        </w:rPr>
      </w:pPr>
    </w:p>
    <w:p w14:paraId="079A494E" w14:textId="5B2576DE" w:rsidR="001E43A9" w:rsidRPr="001E43A9" w:rsidRDefault="001E43A9" w:rsidP="005259B9">
      <w:pPr>
        <w:pStyle w:val="Nidungvnbn"/>
        <w:ind w:firstLine="0"/>
        <w:rPr>
          <w:b/>
        </w:rPr>
      </w:pPr>
    </w:p>
    <w:p w14:paraId="4D9764C6" w14:textId="40FD232F" w:rsidR="001E43A9" w:rsidRDefault="001E43A9" w:rsidP="001E43A9">
      <w:pPr>
        <w:pStyle w:val="Nidungvnbn"/>
        <w:ind w:firstLine="0"/>
        <w:rPr>
          <w:b/>
        </w:rPr>
      </w:pPr>
      <w:r w:rsidRPr="001E43A9">
        <w:rPr>
          <w:b/>
        </w:rPr>
        <w:lastRenderedPageBreak/>
        <w:drawing>
          <wp:inline distT="0" distB="0" distL="0" distR="0" wp14:anchorId="6593AE10" wp14:editId="1BD4D651">
            <wp:extent cx="5791835" cy="4809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4809490"/>
                    </a:xfrm>
                    <a:prstGeom prst="rect">
                      <a:avLst/>
                    </a:prstGeom>
                  </pic:spPr>
                </pic:pic>
              </a:graphicData>
            </a:graphic>
          </wp:inline>
        </w:drawing>
      </w:r>
    </w:p>
    <w:p w14:paraId="4A3B8FED" w14:textId="6404D26B" w:rsidR="008032C0" w:rsidRPr="008032C0" w:rsidRDefault="008032C0" w:rsidP="008032C0">
      <w:pPr>
        <w:pStyle w:val="Caption"/>
        <w:rPr>
          <w:lang w:val="vi-VN"/>
        </w:rPr>
      </w:pPr>
      <w:bookmarkStart w:id="25" w:name="_Toc89851231"/>
      <w:bookmarkStart w:id="26" w:name="_Toc90232719"/>
      <w:bookmarkStart w:id="27" w:name="_Toc134644641"/>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1</w:t>
      </w:r>
      <w:r w:rsidRPr="00862DEC">
        <w:rPr>
          <w:noProof/>
          <w:lang w:val="vi-VN"/>
        </w:rPr>
        <w:fldChar w:fldCharType="end"/>
      </w:r>
      <w:r w:rsidRPr="00862DEC">
        <w:rPr>
          <w:lang w:val="vi-VN"/>
        </w:rPr>
        <w:t xml:space="preserve">: </w:t>
      </w:r>
      <w:bookmarkEnd w:id="25"/>
      <w:bookmarkEnd w:id="26"/>
      <w:r>
        <w:rPr>
          <w:lang w:val="vi-VN"/>
        </w:rPr>
        <w:t>Use case Agents</w:t>
      </w:r>
      <w:bookmarkEnd w:id="27"/>
    </w:p>
    <w:p w14:paraId="44BED3D7" w14:textId="13E952DD" w:rsidR="001E43A9" w:rsidRPr="005259B9" w:rsidRDefault="001E43A9" w:rsidP="005259B9">
      <w:pPr>
        <w:pStyle w:val="Nidungvnbn"/>
        <w:ind w:firstLine="0"/>
      </w:pPr>
    </w:p>
    <w:p w14:paraId="325F4F75" w14:textId="016F8C67" w:rsidR="001E43A9" w:rsidRDefault="001E43A9" w:rsidP="005259B9">
      <w:pPr>
        <w:pStyle w:val="Nidungvnbn"/>
        <w:ind w:firstLine="0"/>
        <w:jc w:val="center"/>
        <w:rPr>
          <w:b/>
        </w:rPr>
      </w:pPr>
      <w:r w:rsidRPr="001E43A9">
        <w:rPr>
          <w:b/>
        </w:rPr>
        <w:lastRenderedPageBreak/>
        <w:drawing>
          <wp:inline distT="0" distB="0" distL="0" distR="0" wp14:anchorId="0D5C523B" wp14:editId="5728B37D">
            <wp:extent cx="5791835" cy="50965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5096510"/>
                    </a:xfrm>
                    <a:prstGeom prst="rect">
                      <a:avLst/>
                    </a:prstGeom>
                  </pic:spPr>
                </pic:pic>
              </a:graphicData>
            </a:graphic>
          </wp:inline>
        </w:drawing>
      </w:r>
    </w:p>
    <w:p w14:paraId="2F69F05C" w14:textId="790D7A50" w:rsidR="005259B9" w:rsidRPr="005259B9" w:rsidRDefault="005259B9" w:rsidP="005259B9">
      <w:pPr>
        <w:pStyle w:val="Caption"/>
      </w:pPr>
      <w:bookmarkStart w:id="28" w:name="_Toc103895957"/>
      <w:bookmarkStart w:id="29" w:name="_Toc134644642"/>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2</w:t>
      </w:r>
      <w:r w:rsidRPr="00862DEC">
        <w:rPr>
          <w:lang w:val="vi-VN"/>
        </w:rPr>
        <w:fldChar w:fldCharType="end"/>
      </w:r>
      <w:r w:rsidRPr="00862DEC">
        <w:rPr>
          <w:lang w:val="vi-VN"/>
        </w:rPr>
        <w:t xml:space="preserve">: </w:t>
      </w:r>
      <w:bookmarkEnd w:id="28"/>
      <w:r>
        <w:rPr>
          <w:lang w:val="vi-VN"/>
        </w:rPr>
        <w:t xml:space="preserve">Use </w:t>
      </w:r>
      <w:r>
        <w:t>case Accountant with Goods</w:t>
      </w:r>
      <w:bookmarkEnd w:id="29"/>
    </w:p>
    <w:p w14:paraId="129D0AB5" w14:textId="479D2669" w:rsidR="001E43A9" w:rsidRDefault="001E43A9" w:rsidP="001E43A9">
      <w:pPr>
        <w:pStyle w:val="Nidungvnbn"/>
        <w:ind w:firstLine="0"/>
        <w:jc w:val="center"/>
        <w:rPr>
          <w:b/>
        </w:rPr>
      </w:pPr>
      <w:r w:rsidRPr="001E43A9">
        <w:rPr>
          <w:b/>
        </w:rPr>
        <w:lastRenderedPageBreak/>
        <w:drawing>
          <wp:inline distT="0" distB="0" distL="0" distR="0" wp14:anchorId="1CF2BB4B" wp14:editId="06FD5D5F">
            <wp:extent cx="5791835" cy="5149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91835" cy="5149215"/>
                    </a:xfrm>
                    <a:prstGeom prst="rect">
                      <a:avLst/>
                    </a:prstGeom>
                  </pic:spPr>
                </pic:pic>
              </a:graphicData>
            </a:graphic>
          </wp:inline>
        </w:drawing>
      </w:r>
    </w:p>
    <w:p w14:paraId="72D76B06" w14:textId="5FA37CB0" w:rsidR="005259B9" w:rsidRPr="001E43A9" w:rsidRDefault="005259B9" w:rsidP="001E43A9">
      <w:pPr>
        <w:pStyle w:val="Nidungvnbn"/>
        <w:ind w:firstLine="0"/>
        <w:jc w:val="center"/>
        <w:rPr>
          <w:b/>
        </w:rPr>
      </w:pPr>
      <w:bookmarkStart w:id="30" w:name="_Toc103895958"/>
      <w:bookmarkStart w:id="31" w:name="_Toc134644643"/>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 Arabic </w:instrText>
      </w:r>
      <w:r w:rsidRPr="00862DEC">
        <w:rPr>
          <w:lang w:val="vi-VN"/>
        </w:rPr>
        <w:fldChar w:fldCharType="separate"/>
      </w:r>
      <w:r>
        <w:rPr>
          <w:noProof/>
          <w:lang w:val="vi-VN"/>
        </w:rPr>
        <w:t>3</w:t>
      </w:r>
      <w:r w:rsidRPr="00862DEC">
        <w:rPr>
          <w:lang w:val="vi-VN"/>
        </w:rPr>
        <w:fldChar w:fldCharType="end"/>
      </w:r>
      <w:r w:rsidRPr="00862DEC">
        <w:rPr>
          <w:lang w:val="vi-VN"/>
        </w:rPr>
        <w:t xml:space="preserve">: </w:t>
      </w:r>
      <w:bookmarkEnd w:id="30"/>
      <w:r>
        <w:rPr>
          <w:lang w:val="vi-VN"/>
        </w:rPr>
        <w:t>Use case Accountant with Agents</w:t>
      </w:r>
      <w:bookmarkEnd w:id="31"/>
    </w:p>
    <w:p w14:paraId="042E89BF" w14:textId="2C00AE8B" w:rsidR="005259B9" w:rsidRDefault="001E43A9" w:rsidP="005259B9">
      <w:pPr>
        <w:pStyle w:val="Nidungvnbn"/>
        <w:ind w:firstLine="0"/>
        <w:rPr>
          <w:b/>
          <w:bCs/>
          <w:color w:val="000000"/>
        </w:rPr>
      </w:pPr>
      <w:r w:rsidRPr="001E43A9">
        <w:rPr>
          <w:b/>
        </w:rPr>
        <w:t xml:space="preserve">3.2.2 </w:t>
      </w:r>
      <w:r w:rsidRPr="001E43A9">
        <w:rPr>
          <w:b/>
          <w:bCs/>
          <w:color w:val="000000"/>
        </w:rPr>
        <w:t>Textua</w:t>
      </w:r>
      <w:r w:rsidR="005259B9">
        <w:rPr>
          <w:b/>
          <w:bCs/>
          <w:color w:val="000000"/>
        </w:rPr>
        <w:t>l Description for each use case</w:t>
      </w:r>
    </w:p>
    <w:p w14:paraId="3134C58A" w14:textId="77C19785" w:rsidR="005259B9" w:rsidRPr="005259B9" w:rsidRDefault="005259B9" w:rsidP="005259B9">
      <w:pPr>
        <w:pStyle w:val="Nidungvnbn"/>
        <w:ind w:firstLine="0"/>
        <w:rPr>
          <w:b/>
          <w:bCs/>
          <w:color w:val="000000"/>
        </w:rPr>
      </w:pPr>
      <w:r>
        <w:rPr>
          <w:b/>
          <w:bCs/>
          <w:color w:val="000000"/>
        </w:rPr>
        <w:t>USE CASE DESCRIPTION: AGENTS</w:t>
      </w:r>
    </w:p>
    <w:tbl>
      <w:tblPr>
        <w:tblStyle w:val="TableGrid"/>
        <w:tblW w:w="0" w:type="auto"/>
        <w:tblLook w:val="04A0" w:firstRow="1" w:lastRow="0" w:firstColumn="1" w:lastColumn="0" w:noHBand="0" w:noVBand="1"/>
      </w:tblPr>
      <w:tblGrid>
        <w:gridCol w:w="2223"/>
        <w:gridCol w:w="3437"/>
        <w:gridCol w:w="3451"/>
      </w:tblGrid>
      <w:tr w:rsidR="001E43A9" w:rsidRPr="001E43A9" w14:paraId="2FB5E0C9" w14:textId="77777777" w:rsidTr="008032C0">
        <w:tc>
          <w:tcPr>
            <w:tcW w:w="2245" w:type="dxa"/>
          </w:tcPr>
          <w:p w14:paraId="0877EA5E" w14:textId="77777777" w:rsidR="001E43A9" w:rsidRPr="001E43A9" w:rsidRDefault="001E43A9" w:rsidP="008032C0">
            <w:pPr>
              <w:rPr>
                <w:b/>
              </w:rPr>
            </w:pPr>
            <w:r w:rsidRPr="001E43A9">
              <w:rPr>
                <w:b/>
              </w:rPr>
              <w:t>Use case name:</w:t>
            </w:r>
          </w:p>
        </w:tc>
        <w:tc>
          <w:tcPr>
            <w:tcW w:w="7105" w:type="dxa"/>
            <w:gridSpan w:val="2"/>
          </w:tcPr>
          <w:p w14:paraId="7B66BEE2" w14:textId="77777777" w:rsidR="001E43A9" w:rsidRPr="001E43A9" w:rsidRDefault="001E43A9" w:rsidP="008032C0">
            <w:r w:rsidRPr="001E43A9">
              <w:t>Order Management</w:t>
            </w:r>
          </w:p>
        </w:tc>
      </w:tr>
      <w:tr w:rsidR="001E43A9" w:rsidRPr="001E43A9" w14:paraId="185EE7BF" w14:textId="77777777" w:rsidTr="008032C0">
        <w:tc>
          <w:tcPr>
            <w:tcW w:w="2245" w:type="dxa"/>
          </w:tcPr>
          <w:p w14:paraId="6F7D3C15" w14:textId="77777777" w:rsidR="001E43A9" w:rsidRPr="001E43A9" w:rsidRDefault="001E43A9" w:rsidP="008032C0">
            <w:pPr>
              <w:rPr>
                <w:b/>
              </w:rPr>
            </w:pPr>
            <w:r w:rsidRPr="001E43A9">
              <w:rPr>
                <w:b/>
              </w:rPr>
              <w:t>Scenario:</w:t>
            </w:r>
          </w:p>
        </w:tc>
        <w:tc>
          <w:tcPr>
            <w:tcW w:w="7105" w:type="dxa"/>
            <w:gridSpan w:val="2"/>
          </w:tcPr>
          <w:p w14:paraId="3276F342" w14:textId="77777777" w:rsidR="001E43A9" w:rsidRPr="001E43A9" w:rsidRDefault="001E43A9" w:rsidP="008032C0">
            <w:r w:rsidRPr="001E43A9">
              <w:t>A customer wants to view the status of their order, place a new order, or choose a payment method.</w:t>
            </w:r>
          </w:p>
        </w:tc>
      </w:tr>
      <w:tr w:rsidR="001E43A9" w:rsidRPr="001E43A9" w14:paraId="50650D02" w14:textId="77777777" w:rsidTr="008032C0">
        <w:tc>
          <w:tcPr>
            <w:tcW w:w="2245" w:type="dxa"/>
          </w:tcPr>
          <w:p w14:paraId="0BED49C8" w14:textId="77777777" w:rsidR="001E43A9" w:rsidRPr="001E43A9" w:rsidRDefault="001E43A9" w:rsidP="008032C0">
            <w:pPr>
              <w:rPr>
                <w:b/>
              </w:rPr>
            </w:pPr>
            <w:r w:rsidRPr="001E43A9">
              <w:rPr>
                <w:b/>
              </w:rPr>
              <w:t>Triggering event:</w:t>
            </w:r>
          </w:p>
        </w:tc>
        <w:tc>
          <w:tcPr>
            <w:tcW w:w="7105" w:type="dxa"/>
            <w:gridSpan w:val="2"/>
          </w:tcPr>
          <w:p w14:paraId="29342465" w14:textId="77777777" w:rsidR="001E43A9" w:rsidRPr="001E43A9" w:rsidRDefault="001E43A9" w:rsidP="008032C0">
            <w:r w:rsidRPr="001E43A9">
              <w:t>The customer wants to manage their order.</w:t>
            </w:r>
          </w:p>
        </w:tc>
      </w:tr>
      <w:tr w:rsidR="001E43A9" w:rsidRPr="001E43A9" w14:paraId="422614BA" w14:textId="77777777" w:rsidTr="008032C0">
        <w:tc>
          <w:tcPr>
            <w:tcW w:w="2245" w:type="dxa"/>
          </w:tcPr>
          <w:p w14:paraId="4FB0E928" w14:textId="77777777" w:rsidR="001E43A9" w:rsidRPr="001E43A9" w:rsidRDefault="001E43A9" w:rsidP="008032C0">
            <w:pPr>
              <w:rPr>
                <w:b/>
              </w:rPr>
            </w:pPr>
            <w:r w:rsidRPr="001E43A9">
              <w:rPr>
                <w:b/>
              </w:rPr>
              <w:t>Brief description:</w:t>
            </w:r>
          </w:p>
        </w:tc>
        <w:tc>
          <w:tcPr>
            <w:tcW w:w="7105" w:type="dxa"/>
            <w:gridSpan w:val="2"/>
          </w:tcPr>
          <w:p w14:paraId="50ED7ECB" w14:textId="77777777" w:rsidR="001E43A9" w:rsidRPr="001E43A9" w:rsidRDefault="001E43A9" w:rsidP="008032C0">
            <w:r w:rsidRPr="001E43A9">
              <w:t>This use case describes the process of managing orders, including viewing the status of existing orders, placing a new order, and choosing a payment method.</w:t>
            </w:r>
          </w:p>
        </w:tc>
      </w:tr>
      <w:tr w:rsidR="001E43A9" w:rsidRPr="001E43A9" w14:paraId="6673C153" w14:textId="77777777" w:rsidTr="008032C0">
        <w:tc>
          <w:tcPr>
            <w:tcW w:w="2245" w:type="dxa"/>
          </w:tcPr>
          <w:p w14:paraId="49F5FB63" w14:textId="77777777" w:rsidR="001E43A9" w:rsidRPr="001E43A9" w:rsidRDefault="001E43A9" w:rsidP="008032C0">
            <w:pPr>
              <w:rPr>
                <w:b/>
              </w:rPr>
            </w:pPr>
            <w:r w:rsidRPr="001E43A9">
              <w:rPr>
                <w:b/>
              </w:rPr>
              <w:t>Actors:</w:t>
            </w:r>
          </w:p>
        </w:tc>
        <w:tc>
          <w:tcPr>
            <w:tcW w:w="7105" w:type="dxa"/>
            <w:gridSpan w:val="2"/>
          </w:tcPr>
          <w:p w14:paraId="7CB9DA4E" w14:textId="77777777" w:rsidR="001E43A9" w:rsidRPr="001E43A9" w:rsidRDefault="001E43A9" w:rsidP="008032C0">
            <w:r w:rsidRPr="001E43A9">
              <w:rPr>
                <w:lang w:val="vi-VN"/>
              </w:rPr>
              <w:t>Customer:</w:t>
            </w:r>
            <w:r w:rsidRPr="001E43A9">
              <w:t xml:space="preserve"> The person who wants to manage their order.</w:t>
            </w:r>
          </w:p>
          <w:p w14:paraId="00F8DE46" w14:textId="77777777" w:rsidR="001E43A9" w:rsidRPr="001E43A9" w:rsidRDefault="001E43A9" w:rsidP="008032C0">
            <w:pPr>
              <w:rPr>
                <w:b/>
              </w:rPr>
            </w:pPr>
            <w:r w:rsidRPr="001E43A9">
              <w:lastRenderedPageBreak/>
              <w:t>System: The software application that provides order management functionality.</w:t>
            </w:r>
          </w:p>
        </w:tc>
      </w:tr>
      <w:tr w:rsidR="001E43A9" w:rsidRPr="001E43A9" w14:paraId="236B3FF4" w14:textId="77777777" w:rsidTr="008032C0">
        <w:tc>
          <w:tcPr>
            <w:tcW w:w="2245" w:type="dxa"/>
          </w:tcPr>
          <w:p w14:paraId="01CC7934" w14:textId="77777777" w:rsidR="001E43A9" w:rsidRPr="001E43A9" w:rsidRDefault="001E43A9" w:rsidP="008032C0">
            <w:pPr>
              <w:rPr>
                <w:b/>
              </w:rPr>
            </w:pPr>
            <w:r w:rsidRPr="001E43A9">
              <w:rPr>
                <w:b/>
              </w:rPr>
              <w:t>Related use cases:</w:t>
            </w:r>
          </w:p>
        </w:tc>
        <w:tc>
          <w:tcPr>
            <w:tcW w:w="7105" w:type="dxa"/>
            <w:gridSpan w:val="2"/>
          </w:tcPr>
          <w:p w14:paraId="1C527BFC" w14:textId="77777777" w:rsidR="001E43A9" w:rsidRPr="001E43A9" w:rsidRDefault="001E43A9" w:rsidP="008032C0">
            <w:pPr>
              <w:rPr>
                <w:lang w:val="vi-VN"/>
              </w:rPr>
            </w:pPr>
            <w:r w:rsidRPr="001E43A9">
              <w:rPr>
                <w:lang w:val="vi-VN"/>
              </w:rPr>
              <w:t>Might be View Order Status, Place Order, Manage Payment</w:t>
            </w:r>
          </w:p>
        </w:tc>
      </w:tr>
      <w:tr w:rsidR="001E43A9" w:rsidRPr="001E43A9" w14:paraId="64C20784" w14:textId="77777777" w:rsidTr="008032C0">
        <w:tc>
          <w:tcPr>
            <w:tcW w:w="2245" w:type="dxa"/>
          </w:tcPr>
          <w:p w14:paraId="6481301B" w14:textId="77777777" w:rsidR="001E43A9" w:rsidRPr="001E43A9" w:rsidRDefault="001E43A9" w:rsidP="008032C0">
            <w:pPr>
              <w:rPr>
                <w:b/>
              </w:rPr>
            </w:pPr>
            <w:r w:rsidRPr="001E43A9">
              <w:rPr>
                <w:b/>
              </w:rPr>
              <w:t>Stakeholders:</w:t>
            </w:r>
          </w:p>
        </w:tc>
        <w:tc>
          <w:tcPr>
            <w:tcW w:w="7105" w:type="dxa"/>
            <w:gridSpan w:val="2"/>
          </w:tcPr>
          <w:p w14:paraId="4B1F6C0D" w14:textId="77777777" w:rsidR="001E43A9" w:rsidRPr="001E43A9" w:rsidRDefault="001E43A9" w:rsidP="008032C0">
            <w:r w:rsidRPr="001E43A9">
              <w:t>Customer: The primary stakeholder who benefits from the successful management of their orders.</w:t>
            </w:r>
          </w:p>
          <w:p w14:paraId="0F810C50" w14:textId="77777777" w:rsidR="001E43A9" w:rsidRPr="001E43A9" w:rsidRDefault="001E43A9" w:rsidP="008032C0">
            <w:pPr>
              <w:rPr>
                <w:b/>
              </w:rPr>
            </w:pPr>
            <w:r w:rsidRPr="001E43A9">
              <w:t>Business: The business that sells products and fulfills orders benefits from efficient and accurate order management.</w:t>
            </w:r>
          </w:p>
        </w:tc>
      </w:tr>
      <w:tr w:rsidR="001E43A9" w:rsidRPr="001E43A9" w14:paraId="7FF3CAA3" w14:textId="77777777" w:rsidTr="008032C0">
        <w:tc>
          <w:tcPr>
            <w:tcW w:w="2245" w:type="dxa"/>
          </w:tcPr>
          <w:p w14:paraId="02A74479" w14:textId="77777777" w:rsidR="001E43A9" w:rsidRPr="001E43A9" w:rsidRDefault="001E43A9" w:rsidP="008032C0">
            <w:pPr>
              <w:rPr>
                <w:b/>
              </w:rPr>
            </w:pPr>
            <w:r w:rsidRPr="001E43A9">
              <w:rPr>
                <w:b/>
              </w:rPr>
              <w:t>Preconditions:</w:t>
            </w:r>
          </w:p>
        </w:tc>
        <w:tc>
          <w:tcPr>
            <w:tcW w:w="7105" w:type="dxa"/>
            <w:gridSpan w:val="2"/>
          </w:tcPr>
          <w:p w14:paraId="65FA908D" w14:textId="77777777" w:rsidR="001E43A9" w:rsidRPr="001E43A9" w:rsidRDefault="001E43A9" w:rsidP="008032C0">
            <w:r w:rsidRPr="001E43A9">
              <w:t>The customer has an account with the business and has placed at least one order.</w:t>
            </w:r>
          </w:p>
          <w:p w14:paraId="58884CB6" w14:textId="77777777" w:rsidR="001E43A9" w:rsidRPr="001E43A9" w:rsidRDefault="001E43A9" w:rsidP="008032C0">
            <w:r w:rsidRPr="001E43A9">
              <w:t>The system is operational and accessible to the customer.</w:t>
            </w:r>
          </w:p>
        </w:tc>
      </w:tr>
      <w:tr w:rsidR="001E43A9" w:rsidRPr="001E43A9" w14:paraId="07C20CD3" w14:textId="77777777" w:rsidTr="008032C0">
        <w:tc>
          <w:tcPr>
            <w:tcW w:w="2245" w:type="dxa"/>
          </w:tcPr>
          <w:p w14:paraId="46B1DE54" w14:textId="77777777" w:rsidR="001E43A9" w:rsidRPr="001E43A9" w:rsidRDefault="001E43A9" w:rsidP="008032C0">
            <w:pPr>
              <w:rPr>
                <w:b/>
              </w:rPr>
            </w:pPr>
            <w:r w:rsidRPr="001E43A9">
              <w:rPr>
                <w:b/>
              </w:rPr>
              <w:t>Postconditions:</w:t>
            </w:r>
          </w:p>
        </w:tc>
        <w:tc>
          <w:tcPr>
            <w:tcW w:w="7105" w:type="dxa"/>
            <w:gridSpan w:val="2"/>
          </w:tcPr>
          <w:p w14:paraId="30AB13F5" w14:textId="77777777" w:rsidR="001E43A9" w:rsidRPr="001E43A9" w:rsidRDefault="001E43A9" w:rsidP="008032C0">
            <w:r w:rsidRPr="001E43A9">
              <w:t>The customer has successfully viewed the status of an existing order, placed a new order, or chosen a payment method.</w:t>
            </w:r>
          </w:p>
          <w:p w14:paraId="2E2976DF" w14:textId="77777777" w:rsidR="001E43A9" w:rsidRPr="001E43A9" w:rsidRDefault="001E43A9" w:rsidP="008032C0">
            <w:pPr>
              <w:rPr>
                <w:b/>
              </w:rPr>
            </w:pPr>
            <w:r w:rsidRPr="001E43A9">
              <w:t>The system has updated the order status or created a new order.</w:t>
            </w:r>
          </w:p>
        </w:tc>
      </w:tr>
      <w:tr w:rsidR="001E43A9" w:rsidRPr="001E43A9" w14:paraId="2D612231" w14:textId="77777777" w:rsidTr="008032C0">
        <w:trPr>
          <w:trHeight w:val="132"/>
        </w:trPr>
        <w:tc>
          <w:tcPr>
            <w:tcW w:w="2245" w:type="dxa"/>
            <w:vMerge w:val="restart"/>
          </w:tcPr>
          <w:p w14:paraId="3A72BCE4" w14:textId="77777777" w:rsidR="001E43A9" w:rsidRPr="001E43A9" w:rsidRDefault="001E43A9" w:rsidP="008032C0">
            <w:pPr>
              <w:rPr>
                <w:b/>
              </w:rPr>
            </w:pPr>
            <w:r w:rsidRPr="001E43A9">
              <w:rPr>
                <w:b/>
              </w:rPr>
              <w:t>Flow of activities:</w:t>
            </w:r>
          </w:p>
        </w:tc>
        <w:tc>
          <w:tcPr>
            <w:tcW w:w="3552" w:type="dxa"/>
          </w:tcPr>
          <w:p w14:paraId="5EC5402E" w14:textId="77777777" w:rsidR="001E43A9" w:rsidRPr="001E43A9" w:rsidRDefault="001E43A9" w:rsidP="008032C0">
            <w:pPr>
              <w:jc w:val="center"/>
              <w:rPr>
                <w:b/>
              </w:rPr>
            </w:pPr>
            <w:r w:rsidRPr="001E43A9">
              <w:rPr>
                <w:b/>
              </w:rPr>
              <w:t>Actors</w:t>
            </w:r>
          </w:p>
        </w:tc>
        <w:tc>
          <w:tcPr>
            <w:tcW w:w="3553" w:type="dxa"/>
          </w:tcPr>
          <w:p w14:paraId="503C1E3E" w14:textId="77777777" w:rsidR="001E43A9" w:rsidRPr="001E43A9" w:rsidRDefault="001E43A9" w:rsidP="008032C0">
            <w:pPr>
              <w:jc w:val="center"/>
              <w:rPr>
                <w:b/>
              </w:rPr>
            </w:pPr>
            <w:r w:rsidRPr="001E43A9">
              <w:rPr>
                <w:b/>
              </w:rPr>
              <w:t>System</w:t>
            </w:r>
          </w:p>
        </w:tc>
      </w:tr>
      <w:tr w:rsidR="001E43A9" w:rsidRPr="001E43A9" w14:paraId="15EF8233" w14:textId="77777777" w:rsidTr="008032C0">
        <w:trPr>
          <w:trHeight w:val="1250"/>
        </w:trPr>
        <w:tc>
          <w:tcPr>
            <w:tcW w:w="2245" w:type="dxa"/>
            <w:vMerge/>
          </w:tcPr>
          <w:p w14:paraId="02697A56" w14:textId="77777777" w:rsidR="001E43A9" w:rsidRPr="001E43A9" w:rsidRDefault="001E43A9" w:rsidP="008032C0">
            <w:pPr>
              <w:rPr>
                <w:b/>
              </w:rPr>
            </w:pPr>
          </w:p>
        </w:tc>
        <w:tc>
          <w:tcPr>
            <w:tcW w:w="3552" w:type="dxa"/>
          </w:tcPr>
          <w:p w14:paraId="2386E220" w14:textId="77777777" w:rsidR="001E43A9" w:rsidRPr="001E43A9" w:rsidRDefault="001E43A9" w:rsidP="008032C0">
            <w:pPr>
              <w:rPr>
                <w:lang w:val="vi-VN"/>
              </w:rPr>
            </w:pPr>
            <w:r w:rsidRPr="001E43A9">
              <w:rPr>
                <w:lang w:val="vi-VN"/>
              </w:rPr>
              <w:t>1. The customer logs into their account.</w:t>
            </w:r>
          </w:p>
          <w:p w14:paraId="089DB7E7" w14:textId="77777777" w:rsidR="001E43A9" w:rsidRPr="001E43A9" w:rsidRDefault="001E43A9" w:rsidP="008032C0">
            <w:pPr>
              <w:rPr>
                <w:lang w:val="vi-VN"/>
              </w:rPr>
            </w:pPr>
          </w:p>
          <w:p w14:paraId="25A4CDF8" w14:textId="77777777" w:rsidR="001E43A9" w:rsidRPr="001E43A9" w:rsidRDefault="001E43A9" w:rsidP="008032C0">
            <w:pPr>
              <w:rPr>
                <w:lang w:val="vi-VN"/>
              </w:rPr>
            </w:pPr>
            <w:r w:rsidRPr="001E43A9">
              <w:rPr>
                <w:lang w:val="vi-VN"/>
              </w:rPr>
              <w:t>2. The customer selects the "Manage Orders" option from the menu.</w:t>
            </w:r>
          </w:p>
          <w:p w14:paraId="3E7E6DA6" w14:textId="77777777" w:rsidR="001E43A9" w:rsidRPr="001E43A9" w:rsidRDefault="001E43A9" w:rsidP="008032C0">
            <w:pPr>
              <w:rPr>
                <w:lang w:val="vi-VN"/>
              </w:rPr>
            </w:pPr>
          </w:p>
          <w:p w14:paraId="134148E2" w14:textId="77777777" w:rsidR="001E43A9" w:rsidRPr="001E43A9" w:rsidRDefault="001E43A9" w:rsidP="008032C0">
            <w:pPr>
              <w:rPr>
                <w:lang w:val="vi-VN"/>
              </w:rPr>
            </w:pPr>
            <w:r w:rsidRPr="001E43A9">
              <w:rPr>
                <w:lang w:val="vi-VN"/>
              </w:rPr>
              <w:t>3. If the customer selects "View Order Status,"</w:t>
            </w:r>
          </w:p>
          <w:p w14:paraId="4A95B5D5" w14:textId="77777777" w:rsidR="001E43A9" w:rsidRPr="001E43A9" w:rsidRDefault="001E43A9" w:rsidP="008032C0">
            <w:pPr>
              <w:rPr>
                <w:lang w:val="vi-VN"/>
              </w:rPr>
            </w:pPr>
          </w:p>
          <w:p w14:paraId="6C6D7AE7" w14:textId="77777777" w:rsidR="001E43A9" w:rsidRPr="001E43A9" w:rsidRDefault="001E43A9" w:rsidP="008032C0">
            <w:pPr>
              <w:rPr>
                <w:lang w:val="vi-VN"/>
              </w:rPr>
            </w:pPr>
            <w:r w:rsidRPr="001E43A9">
              <w:rPr>
                <w:lang w:val="vi-VN"/>
              </w:rPr>
              <w:t>4. If the customer selects "Place Order,"</w:t>
            </w:r>
          </w:p>
          <w:p w14:paraId="3F10D78B" w14:textId="77777777" w:rsidR="001E43A9" w:rsidRPr="001E43A9" w:rsidRDefault="001E43A9" w:rsidP="008032C0">
            <w:pPr>
              <w:rPr>
                <w:lang w:val="vi-VN"/>
              </w:rPr>
            </w:pPr>
          </w:p>
          <w:p w14:paraId="0429D16E" w14:textId="77777777" w:rsidR="001E43A9" w:rsidRPr="001E43A9" w:rsidRDefault="001E43A9" w:rsidP="008032C0">
            <w:pPr>
              <w:rPr>
                <w:b/>
                <w:lang w:val="vi-VN"/>
              </w:rPr>
            </w:pPr>
            <w:r w:rsidRPr="001E43A9">
              <w:rPr>
                <w:lang w:val="vi-VN"/>
              </w:rPr>
              <w:t>5. If the customer selects "Manage Payment,"</w:t>
            </w:r>
          </w:p>
        </w:tc>
        <w:tc>
          <w:tcPr>
            <w:tcW w:w="3553" w:type="dxa"/>
          </w:tcPr>
          <w:p w14:paraId="53542BF2" w14:textId="77777777" w:rsidR="001E43A9" w:rsidRPr="001E43A9" w:rsidRDefault="001E43A9" w:rsidP="008032C0">
            <w:pPr>
              <w:rPr>
                <w:lang w:val="vi-VN"/>
              </w:rPr>
            </w:pPr>
            <w:r w:rsidRPr="001E43A9">
              <w:rPr>
                <w:lang w:val="vi-VN"/>
              </w:rPr>
              <w:t>1.1 The system authenticates the customer and displays their account information.</w:t>
            </w:r>
          </w:p>
          <w:p w14:paraId="5F26CB96" w14:textId="77777777" w:rsidR="001E43A9" w:rsidRPr="001E43A9" w:rsidRDefault="001E43A9" w:rsidP="008032C0">
            <w:pPr>
              <w:rPr>
                <w:lang w:val="vi-VN"/>
              </w:rPr>
            </w:pPr>
            <w:r w:rsidRPr="001E43A9">
              <w:rPr>
                <w:lang w:val="vi-VN"/>
              </w:rPr>
              <w:t>2.1 The system presents the options to view the status of an existing order, place a new order, or choose a payment method.</w:t>
            </w:r>
          </w:p>
          <w:p w14:paraId="6E5D302D" w14:textId="77777777" w:rsidR="001E43A9" w:rsidRPr="001E43A9" w:rsidRDefault="001E43A9" w:rsidP="008032C0">
            <w:pPr>
              <w:rPr>
                <w:lang w:val="vi-VN"/>
              </w:rPr>
            </w:pPr>
            <w:r w:rsidRPr="001E43A9">
              <w:rPr>
                <w:lang w:val="vi-VN"/>
              </w:rPr>
              <w:t>3.1 The system displays a list of their existing orders and their current status.</w:t>
            </w:r>
          </w:p>
          <w:p w14:paraId="080E23C4" w14:textId="77777777" w:rsidR="001E43A9" w:rsidRPr="001E43A9" w:rsidRDefault="001E43A9" w:rsidP="008032C0">
            <w:pPr>
              <w:rPr>
                <w:lang w:val="vi-VN"/>
              </w:rPr>
            </w:pPr>
            <w:r w:rsidRPr="001E43A9">
              <w:rPr>
                <w:lang w:val="vi-VN"/>
              </w:rPr>
              <w:t>4.1 The system guides them through the order placement process, including selecting products, entering payment and shipping information, and confirming the order.</w:t>
            </w:r>
          </w:p>
          <w:p w14:paraId="217EBB98" w14:textId="77777777" w:rsidR="001E43A9" w:rsidRPr="001E43A9" w:rsidRDefault="001E43A9" w:rsidP="008032C0">
            <w:pPr>
              <w:rPr>
                <w:lang w:val="vi-VN"/>
              </w:rPr>
            </w:pPr>
            <w:r w:rsidRPr="001E43A9">
              <w:rPr>
                <w:lang w:val="vi-VN"/>
              </w:rPr>
              <w:t>5.1 the system presents payment options and processes the payment according to the selected method.</w:t>
            </w:r>
          </w:p>
        </w:tc>
      </w:tr>
      <w:tr w:rsidR="001E43A9" w:rsidRPr="001E43A9" w14:paraId="1A935C07" w14:textId="77777777" w:rsidTr="008032C0">
        <w:tc>
          <w:tcPr>
            <w:tcW w:w="2245" w:type="dxa"/>
          </w:tcPr>
          <w:p w14:paraId="2062990C" w14:textId="77777777" w:rsidR="001E43A9" w:rsidRPr="001E43A9" w:rsidRDefault="001E43A9" w:rsidP="008032C0">
            <w:pPr>
              <w:rPr>
                <w:b/>
              </w:rPr>
            </w:pPr>
            <w:r w:rsidRPr="001E43A9">
              <w:rPr>
                <w:b/>
              </w:rPr>
              <w:t>Exception conditions:</w:t>
            </w:r>
          </w:p>
        </w:tc>
        <w:tc>
          <w:tcPr>
            <w:tcW w:w="7105" w:type="dxa"/>
            <w:gridSpan w:val="2"/>
          </w:tcPr>
          <w:p w14:paraId="019635E2" w14:textId="77777777" w:rsidR="001E43A9" w:rsidRPr="001E43A9" w:rsidRDefault="001E43A9" w:rsidP="008032C0">
            <w:r w:rsidRPr="001E43A9">
              <w:t>1.1 If the customer enters incorrect login credentials, the system displays an error message and prompts the customer to try again.</w:t>
            </w:r>
          </w:p>
          <w:p w14:paraId="7A9DCE61" w14:textId="77777777" w:rsidR="001E43A9" w:rsidRPr="001E43A9" w:rsidRDefault="001E43A9" w:rsidP="008032C0"/>
          <w:p w14:paraId="130350AF" w14:textId="77777777" w:rsidR="001E43A9" w:rsidRPr="001E43A9" w:rsidRDefault="001E43A9" w:rsidP="008032C0">
            <w:r w:rsidRPr="001E43A9">
              <w:t>2. 1 If the system is unavailable, the customer is unable to manage their orders and may receive an error message.</w:t>
            </w:r>
          </w:p>
          <w:p w14:paraId="013B08BE" w14:textId="77777777" w:rsidR="001E43A9" w:rsidRPr="001E43A9" w:rsidRDefault="001E43A9" w:rsidP="008032C0"/>
          <w:p w14:paraId="50CB1938" w14:textId="77777777" w:rsidR="001E43A9" w:rsidRPr="001E43A9" w:rsidRDefault="001E43A9" w:rsidP="008032C0">
            <w:pPr>
              <w:rPr>
                <w:b/>
              </w:rPr>
            </w:pPr>
            <w:r w:rsidRPr="001E43A9">
              <w:t>4. 1 If there are issues processing the payment, the system displays an error message and prompts the customer to try another payment method.</w:t>
            </w:r>
          </w:p>
        </w:tc>
      </w:tr>
    </w:tbl>
    <w:p w14:paraId="3F70CA67" w14:textId="7187293D" w:rsidR="005259B9" w:rsidRPr="005259B9" w:rsidRDefault="005259B9" w:rsidP="005259B9">
      <w:pPr>
        <w:pStyle w:val="Caption"/>
      </w:pPr>
      <w:bookmarkStart w:id="32" w:name="_Toc89851234"/>
      <w:bookmarkStart w:id="33" w:name="_Toc90232722"/>
      <w:bookmarkStart w:id="34" w:name="_Toc103895959"/>
      <w:bookmarkStart w:id="35" w:name="_Toc134644644"/>
      <w:r>
        <w:rPr>
          <w:lang w:val="vi-VN"/>
        </w:rPr>
        <w:lastRenderedPageBreak/>
        <w:t>Pic</w:t>
      </w:r>
      <w:r>
        <w:t>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4</w:t>
      </w:r>
      <w:r w:rsidRPr="00862DEC">
        <w:rPr>
          <w:noProof/>
          <w:lang w:val="vi-VN"/>
        </w:rPr>
        <w:fldChar w:fldCharType="end"/>
      </w:r>
      <w:bookmarkEnd w:id="32"/>
      <w:bookmarkEnd w:id="33"/>
      <w:bookmarkEnd w:id="34"/>
      <w:r>
        <w:rPr>
          <w:lang w:val="vi-VN"/>
        </w:rPr>
        <w:t>: Use case Description for Agent</w:t>
      </w:r>
      <w:r>
        <w:t>s</w:t>
      </w:r>
      <w:bookmarkEnd w:id="35"/>
    </w:p>
    <w:p w14:paraId="49282B16" w14:textId="77777777" w:rsidR="001E43A9" w:rsidRPr="001E43A9" w:rsidRDefault="001E43A9" w:rsidP="001E43A9">
      <w:pPr>
        <w:rPr>
          <w:b/>
          <w:color w:val="FF0000"/>
          <w:sz w:val="30"/>
          <w:szCs w:val="30"/>
          <w:shd w:val="clear" w:color="auto" w:fill="FBFBFB"/>
        </w:rPr>
      </w:pPr>
      <w:r w:rsidRPr="001E43A9">
        <w:rPr>
          <w:b/>
          <w:sz w:val="30"/>
          <w:szCs w:val="30"/>
        </w:rPr>
        <w:t xml:space="preserve">USE CASE DESCRIPTION: </w:t>
      </w:r>
      <w:r w:rsidRPr="001E43A9">
        <w:rPr>
          <w:b/>
          <w:sz w:val="30"/>
          <w:szCs w:val="30"/>
          <w:shd w:val="clear" w:color="auto" w:fill="FBFBFB"/>
        </w:rPr>
        <w:t>ACCOUNTANT WITH GOODS</w:t>
      </w:r>
    </w:p>
    <w:tbl>
      <w:tblPr>
        <w:tblStyle w:val="TableGrid"/>
        <w:tblW w:w="0" w:type="auto"/>
        <w:tblLook w:val="04A0" w:firstRow="1" w:lastRow="0" w:firstColumn="1" w:lastColumn="0" w:noHBand="0" w:noVBand="1"/>
      </w:tblPr>
      <w:tblGrid>
        <w:gridCol w:w="2221"/>
        <w:gridCol w:w="3450"/>
        <w:gridCol w:w="3440"/>
      </w:tblGrid>
      <w:tr w:rsidR="001E43A9" w:rsidRPr="001E43A9" w14:paraId="770C09EE" w14:textId="77777777" w:rsidTr="008032C0">
        <w:tc>
          <w:tcPr>
            <w:tcW w:w="2245" w:type="dxa"/>
          </w:tcPr>
          <w:p w14:paraId="2509D4B8" w14:textId="77777777" w:rsidR="001E43A9" w:rsidRPr="001E43A9" w:rsidRDefault="001E43A9" w:rsidP="008032C0">
            <w:pPr>
              <w:rPr>
                <w:b/>
              </w:rPr>
            </w:pPr>
            <w:r w:rsidRPr="001E43A9">
              <w:rPr>
                <w:b/>
              </w:rPr>
              <w:t>Use case name:</w:t>
            </w:r>
          </w:p>
        </w:tc>
        <w:tc>
          <w:tcPr>
            <w:tcW w:w="7105" w:type="dxa"/>
            <w:gridSpan w:val="2"/>
          </w:tcPr>
          <w:p w14:paraId="053255A3" w14:textId="77777777" w:rsidR="001E43A9" w:rsidRPr="001E43A9" w:rsidRDefault="001E43A9" w:rsidP="008032C0">
            <w:r w:rsidRPr="001E43A9">
              <w:t>Goods Management</w:t>
            </w:r>
          </w:p>
        </w:tc>
      </w:tr>
      <w:tr w:rsidR="001E43A9" w:rsidRPr="001E43A9" w14:paraId="2669025D" w14:textId="77777777" w:rsidTr="008032C0">
        <w:tc>
          <w:tcPr>
            <w:tcW w:w="2245" w:type="dxa"/>
          </w:tcPr>
          <w:p w14:paraId="23E5E6C0" w14:textId="77777777" w:rsidR="001E43A9" w:rsidRPr="001E43A9" w:rsidRDefault="001E43A9" w:rsidP="008032C0">
            <w:pPr>
              <w:rPr>
                <w:b/>
              </w:rPr>
            </w:pPr>
            <w:r w:rsidRPr="001E43A9">
              <w:rPr>
                <w:b/>
              </w:rPr>
              <w:t>Scenario:</w:t>
            </w:r>
          </w:p>
        </w:tc>
        <w:tc>
          <w:tcPr>
            <w:tcW w:w="7105" w:type="dxa"/>
            <w:gridSpan w:val="2"/>
          </w:tcPr>
          <w:p w14:paraId="45D20DD2" w14:textId="77777777" w:rsidR="001E43A9" w:rsidRPr="001E43A9" w:rsidRDefault="001E43A9" w:rsidP="008032C0">
            <w:r w:rsidRPr="001E43A9">
              <w:t>An accountant wants to manage the company's goods and warehouses.</w:t>
            </w:r>
          </w:p>
        </w:tc>
      </w:tr>
      <w:tr w:rsidR="001E43A9" w:rsidRPr="001E43A9" w14:paraId="5D3E9385" w14:textId="77777777" w:rsidTr="008032C0">
        <w:tc>
          <w:tcPr>
            <w:tcW w:w="2245" w:type="dxa"/>
          </w:tcPr>
          <w:p w14:paraId="258C71CB" w14:textId="77777777" w:rsidR="001E43A9" w:rsidRPr="001E43A9" w:rsidRDefault="001E43A9" w:rsidP="008032C0">
            <w:pPr>
              <w:rPr>
                <w:b/>
              </w:rPr>
            </w:pPr>
            <w:r w:rsidRPr="001E43A9">
              <w:rPr>
                <w:b/>
              </w:rPr>
              <w:t>Triggering event:</w:t>
            </w:r>
          </w:p>
        </w:tc>
        <w:tc>
          <w:tcPr>
            <w:tcW w:w="7105" w:type="dxa"/>
            <w:gridSpan w:val="2"/>
          </w:tcPr>
          <w:p w14:paraId="17F64194" w14:textId="77777777" w:rsidR="001E43A9" w:rsidRPr="001E43A9" w:rsidRDefault="001E43A9" w:rsidP="008032C0">
            <w:r w:rsidRPr="001E43A9">
              <w:t>The accountant selects the "Goods management" function on the system interface.</w:t>
            </w:r>
          </w:p>
        </w:tc>
      </w:tr>
      <w:tr w:rsidR="001E43A9" w:rsidRPr="001E43A9" w14:paraId="18C91C66" w14:textId="77777777" w:rsidTr="008032C0">
        <w:tc>
          <w:tcPr>
            <w:tcW w:w="2245" w:type="dxa"/>
          </w:tcPr>
          <w:p w14:paraId="44AE3D77" w14:textId="77777777" w:rsidR="001E43A9" w:rsidRPr="001E43A9" w:rsidRDefault="001E43A9" w:rsidP="008032C0">
            <w:pPr>
              <w:rPr>
                <w:b/>
              </w:rPr>
            </w:pPr>
            <w:r w:rsidRPr="001E43A9">
              <w:rPr>
                <w:b/>
              </w:rPr>
              <w:t>Brief description:</w:t>
            </w:r>
          </w:p>
        </w:tc>
        <w:tc>
          <w:tcPr>
            <w:tcW w:w="7105" w:type="dxa"/>
            <w:gridSpan w:val="2"/>
          </w:tcPr>
          <w:p w14:paraId="6B78EA80" w14:textId="77777777" w:rsidR="001E43A9" w:rsidRPr="001E43A9" w:rsidRDefault="001E43A9" w:rsidP="008032C0">
            <w:r w:rsidRPr="001E43A9">
              <w:t>This use case allows the accountant to manage information about goods, including creating, updating, and deleting items, as well as importing and exporting from warehouses.</w:t>
            </w:r>
          </w:p>
        </w:tc>
      </w:tr>
      <w:tr w:rsidR="001E43A9" w:rsidRPr="001E43A9" w14:paraId="16BAE852" w14:textId="77777777" w:rsidTr="008032C0">
        <w:tc>
          <w:tcPr>
            <w:tcW w:w="2245" w:type="dxa"/>
          </w:tcPr>
          <w:p w14:paraId="76533E1B" w14:textId="77777777" w:rsidR="001E43A9" w:rsidRPr="001E43A9" w:rsidRDefault="001E43A9" w:rsidP="008032C0">
            <w:pPr>
              <w:rPr>
                <w:b/>
              </w:rPr>
            </w:pPr>
            <w:r w:rsidRPr="001E43A9">
              <w:rPr>
                <w:b/>
              </w:rPr>
              <w:t>Actors:</w:t>
            </w:r>
          </w:p>
        </w:tc>
        <w:tc>
          <w:tcPr>
            <w:tcW w:w="7105" w:type="dxa"/>
            <w:gridSpan w:val="2"/>
          </w:tcPr>
          <w:p w14:paraId="728295D4" w14:textId="77777777" w:rsidR="001E43A9" w:rsidRPr="001E43A9" w:rsidRDefault="001E43A9" w:rsidP="008032C0">
            <w:r w:rsidRPr="001E43A9">
              <w:t>Accountant, System</w:t>
            </w:r>
          </w:p>
        </w:tc>
      </w:tr>
      <w:tr w:rsidR="001E43A9" w:rsidRPr="001E43A9" w14:paraId="7676AA42" w14:textId="77777777" w:rsidTr="008032C0">
        <w:tc>
          <w:tcPr>
            <w:tcW w:w="2245" w:type="dxa"/>
          </w:tcPr>
          <w:p w14:paraId="1B6F4079" w14:textId="77777777" w:rsidR="001E43A9" w:rsidRPr="001E43A9" w:rsidRDefault="001E43A9" w:rsidP="008032C0">
            <w:pPr>
              <w:rPr>
                <w:b/>
              </w:rPr>
            </w:pPr>
            <w:r w:rsidRPr="001E43A9">
              <w:rPr>
                <w:b/>
              </w:rPr>
              <w:t>Related use cases:</w:t>
            </w:r>
          </w:p>
        </w:tc>
        <w:tc>
          <w:tcPr>
            <w:tcW w:w="7105" w:type="dxa"/>
            <w:gridSpan w:val="2"/>
          </w:tcPr>
          <w:p w14:paraId="16091BA8" w14:textId="77777777" w:rsidR="001E43A9" w:rsidRPr="001E43A9" w:rsidRDefault="001E43A9" w:rsidP="008032C0">
            <w:r w:rsidRPr="001E43A9">
              <w:t>Might be Warehouse management, Export report</w:t>
            </w:r>
          </w:p>
        </w:tc>
      </w:tr>
      <w:tr w:rsidR="001E43A9" w:rsidRPr="001E43A9" w14:paraId="291C0201" w14:textId="77777777" w:rsidTr="008032C0">
        <w:trPr>
          <w:trHeight w:val="260"/>
        </w:trPr>
        <w:tc>
          <w:tcPr>
            <w:tcW w:w="2245" w:type="dxa"/>
          </w:tcPr>
          <w:p w14:paraId="416EA8F4" w14:textId="77777777" w:rsidR="001E43A9" w:rsidRPr="001E43A9" w:rsidRDefault="001E43A9" w:rsidP="008032C0">
            <w:pPr>
              <w:rPr>
                <w:b/>
              </w:rPr>
            </w:pPr>
            <w:r w:rsidRPr="001E43A9">
              <w:rPr>
                <w:b/>
              </w:rPr>
              <w:t>Stakeholders:</w:t>
            </w:r>
          </w:p>
        </w:tc>
        <w:tc>
          <w:tcPr>
            <w:tcW w:w="7105" w:type="dxa"/>
            <w:gridSpan w:val="2"/>
          </w:tcPr>
          <w:p w14:paraId="4D545F99" w14:textId="77777777" w:rsidR="001E43A9" w:rsidRPr="001E43A9" w:rsidRDefault="001E43A9" w:rsidP="008032C0">
            <w:r w:rsidRPr="001E43A9">
              <w:t>Accountant, Warehouse manager, Company management</w:t>
            </w:r>
          </w:p>
          <w:p w14:paraId="38E44AF2" w14:textId="77777777" w:rsidR="001E43A9" w:rsidRPr="001E43A9" w:rsidRDefault="001E43A9" w:rsidP="008032C0">
            <w:pPr>
              <w:rPr>
                <w:b/>
              </w:rPr>
            </w:pPr>
          </w:p>
        </w:tc>
      </w:tr>
      <w:tr w:rsidR="001E43A9" w:rsidRPr="001E43A9" w14:paraId="2B8FFF56" w14:textId="77777777" w:rsidTr="008032C0">
        <w:tc>
          <w:tcPr>
            <w:tcW w:w="2245" w:type="dxa"/>
          </w:tcPr>
          <w:p w14:paraId="32859CE8" w14:textId="77777777" w:rsidR="001E43A9" w:rsidRPr="001E43A9" w:rsidRDefault="001E43A9" w:rsidP="008032C0">
            <w:pPr>
              <w:rPr>
                <w:b/>
              </w:rPr>
            </w:pPr>
            <w:r w:rsidRPr="001E43A9">
              <w:rPr>
                <w:b/>
              </w:rPr>
              <w:t>Preconditions:</w:t>
            </w:r>
          </w:p>
        </w:tc>
        <w:tc>
          <w:tcPr>
            <w:tcW w:w="7105" w:type="dxa"/>
            <w:gridSpan w:val="2"/>
          </w:tcPr>
          <w:p w14:paraId="4AE14121" w14:textId="77777777" w:rsidR="001E43A9" w:rsidRPr="001E43A9" w:rsidRDefault="001E43A9" w:rsidP="008032C0">
            <w:r w:rsidRPr="001E43A9">
              <w:t>The accountant has logged into the system.</w:t>
            </w:r>
          </w:p>
          <w:p w14:paraId="3E8C6874" w14:textId="77777777" w:rsidR="001E43A9" w:rsidRPr="001E43A9" w:rsidRDefault="001E43A9" w:rsidP="008032C0">
            <w:r w:rsidRPr="001E43A9">
              <w:t>The system has stored information about goods and warehouses.</w:t>
            </w:r>
          </w:p>
        </w:tc>
      </w:tr>
      <w:tr w:rsidR="001E43A9" w:rsidRPr="001E43A9" w14:paraId="727EFAEE" w14:textId="77777777" w:rsidTr="008032C0">
        <w:tc>
          <w:tcPr>
            <w:tcW w:w="2245" w:type="dxa"/>
          </w:tcPr>
          <w:p w14:paraId="4E434DE0" w14:textId="77777777" w:rsidR="001E43A9" w:rsidRPr="001E43A9" w:rsidRDefault="001E43A9" w:rsidP="008032C0">
            <w:pPr>
              <w:rPr>
                <w:b/>
              </w:rPr>
            </w:pPr>
            <w:r w:rsidRPr="001E43A9">
              <w:rPr>
                <w:b/>
              </w:rPr>
              <w:t>Postconditions:</w:t>
            </w:r>
          </w:p>
        </w:tc>
        <w:tc>
          <w:tcPr>
            <w:tcW w:w="7105" w:type="dxa"/>
            <w:gridSpan w:val="2"/>
          </w:tcPr>
          <w:p w14:paraId="070F56BB" w14:textId="77777777" w:rsidR="001E43A9" w:rsidRPr="001E43A9" w:rsidRDefault="001E43A9" w:rsidP="008032C0">
            <w:r w:rsidRPr="001E43A9">
              <w:t>Information about goods and warehouses has been successfully managed and stored.</w:t>
            </w:r>
          </w:p>
        </w:tc>
      </w:tr>
      <w:tr w:rsidR="001E43A9" w:rsidRPr="001E43A9" w14:paraId="4EF57EA7" w14:textId="77777777" w:rsidTr="008032C0">
        <w:trPr>
          <w:trHeight w:val="132"/>
        </w:trPr>
        <w:tc>
          <w:tcPr>
            <w:tcW w:w="2245" w:type="dxa"/>
            <w:vMerge w:val="restart"/>
          </w:tcPr>
          <w:p w14:paraId="0C6D62BE" w14:textId="77777777" w:rsidR="001E43A9" w:rsidRPr="001E43A9" w:rsidRDefault="001E43A9" w:rsidP="008032C0">
            <w:pPr>
              <w:rPr>
                <w:b/>
              </w:rPr>
            </w:pPr>
            <w:r w:rsidRPr="001E43A9">
              <w:rPr>
                <w:b/>
              </w:rPr>
              <w:t>Flow of activities:</w:t>
            </w:r>
          </w:p>
        </w:tc>
        <w:tc>
          <w:tcPr>
            <w:tcW w:w="3552" w:type="dxa"/>
          </w:tcPr>
          <w:p w14:paraId="5B71C440" w14:textId="77777777" w:rsidR="001E43A9" w:rsidRPr="001E43A9" w:rsidRDefault="001E43A9" w:rsidP="008032C0">
            <w:pPr>
              <w:jc w:val="center"/>
              <w:rPr>
                <w:b/>
              </w:rPr>
            </w:pPr>
            <w:r w:rsidRPr="001E43A9">
              <w:rPr>
                <w:b/>
              </w:rPr>
              <w:t>Actors</w:t>
            </w:r>
          </w:p>
        </w:tc>
        <w:tc>
          <w:tcPr>
            <w:tcW w:w="3553" w:type="dxa"/>
          </w:tcPr>
          <w:p w14:paraId="3682B20D" w14:textId="77777777" w:rsidR="001E43A9" w:rsidRPr="001E43A9" w:rsidRDefault="001E43A9" w:rsidP="008032C0">
            <w:pPr>
              <w:jc w:val="center"/>
              <w:rPr>
                <w:b/>
              </w:rPr>
            </w:pPr>
            <w:r w:rsidRPr="001E43A9">
              <w:rPr>
                <w:b/>
              </w:rPr>
              <w:t>System</w:t>
            </w:r>
          </w:p>
        </w:tc>
      </w:tr>
      <w:tr w:rsidR="001E43A9" w:rsidRPr="001E43A9" w14:paraId="62E6E1A1" w14:textId="77777777" w:rsidTr="008032C0">
        <w:trPr>
          <w:trHeight w:val="3689"/>
        </w:trPr>
        <w:tc>
          <w:tcPr>
            <w:tcW w:w="2245" w:type="dxa"/>
            <w:vMerge/>
          </w:tcPr>
          <w:p w14:paraId="3B08B605" w14:textId="77777777" w:rsidR="001E43A9" w:rsidRPr="001E43A9" w:rsidRDefault="001E43A9" w:rsidP="008032C0">
            <w:pPr>
              <w:rPr>
                <w:b/>
              </w:rPr>
            </w:pPr>
          </w:p>
        </w:tc>
        <w:tc>
          <w:tcPr>
            <w:tcW w:w="3552" w:type="dxa"/>
          </w:tcPr>
          <w:p w14:paraId="583BA020" w14:textId="77777777" w:rsidR="001E43A9" w:rsidRPr="001E43A9" w:rsidRDefault="001E43A9" w:rsidP="008032C0">
            <w:pPr>
              <w:rPr>
                <w:lang w:val="vi-VN"/>
              </w:rPr>
            </w:pPr>
            <w:r w:rsidRPr="001E43A9">
              <w:rPr>
                <w:lang w:val="vi-VN"/>
              </w:rPr>
              <w:t>1. The accountant selects the "Goods management" function on the system interface.</w:t>
            </w:r>
          </w:p>
          <w:p w14:paraId="027AE251" w14:textId="77777777" w:rsidR="001E43A9" w:rsidRPr="001E43A9" w:rsidRDefault="001E43A9" w:rsidP="008032C0">
            <w:pPr>
              <w:rPr>
                <w:lang w:val="vi-VN"/>
              </w:rPr>
            </w:pPr>
          </w:p>
          <w:p w14:paraId="3F48E61D" w14:textId="77777777" w:rsidR="001E43A9" w:rsidRPr="001E43A9" w:rsidRDefault="001E43A9" w:rsidP="008032C0">
            <w:r w:rsidRPr="001E43A9">
              <w:t>2. The accountant can create, update, or delete goods as requested.</w:t>
            </w:r>
          </w:p>
          <w:p w14:paraId="6AB0B236" w14:textId="77777777" w:rsidR="001E43A9" w:rsidRPr="001E43A9" w:rsidRDefault="001E43A9" w:rsidP="008032C0"/>
          <w:p w14:paraId="17B1C3FF" w14:textId="77777777" w:rsidR="001E43A9" w:rsidRPr="001E43A9" w:rsidRDefault="001E43A9" w:rsidP="008032C0">
            <w:r w:rsidRPr="001E43A9">
              <w:t>3. If the accountant wants to manage the warehouse, they select the "Warehouse management" function on the system interface.</w:t>
            </w:r>
          </w:p>
          <w:p w14:paraId="19B8C337" w14:textId="77777777" w:rsidR="001E43A9" w:rsidRPr="001E43A9" w:rsidRDefault="001E43A9" w:rsidP="008032C0"/>
          <w:p w14:paraId="6025C396" w14:textId="77777777" w:rsidR="001E43A9" w:rsidRPr="001E43A9" w:rsidRDefault="001E43A9" w:rsidP="008032C0">
            <w:r w:rsidRPr="001E43A9">
              <w:t>4. The accountant can import or export goods from the warehouse as requested.</w:t>
            </w:r>
          </w:p>
          <w:p w14:paraId="23CD2A95" w14:textId="77777777" w:rsidR="001E43A9" w:rsidRPr="001E43A9" w:rsidRDefault="001E43A9" w:rsidP="008032C0"/>
          <w:p w14:paraId="10E76ED9" w14:textId="77777777" w:rsidR="001E43A9" w:rsidRPr="001E43A9" w:rsidRDefault="001E43A9" w:rsidP="008032C0">
            <w:r w:rsidRPr="001E43A9">
              <w:t>5. If the accountant wants to export a report about goods orwarehouses, they select the "Export report" function on the system interface.</w:t>
            </w:r>
          </w:p>
        </w:tc>
        <w:tc>
          <w:tcPr>
            <w:tcW w:w="3553" w:type="dxa"/>
          </w:tcPr>
          <w:p w14:paraId="199430B5" w14:textId="77777777" w:rsidR="001E43A9" w:rsidRPr="001E43A9" w:rsidRDefault="001E43A9" w:rsidP="008032C0">
            <w:r w:rsidRPr="001E43A9">
              <w:t>1.1 The system displays the list of current goods.</w:t>
            </w:r>
          </w:p>
          <w:p w14:paraId="651D5A3B" w14:textId="77777777" w:rsidR="001E43A9" w:rsidRPr="001E43A9" w:rsidRDefault="001E43A9" w:rsidP="008032C0">
            <w:r w:rsidRPr="001E43A9">
              <w:t>3.1 The system displays the list of current warehouses.</w:t>
            </w:r>
          </w:p>
          <w:p w14:paraId="321B7867" w14:textId="77777777" w:rsidR="001E43A9" w:rsidRPr="001E43A9" w:rsidRDefault="001E43A9" w:rsidP="008032C0">
            <w:pPr>
              <w:rPr>
                <w:b/>
              </w:rPr>
            </w:pPr>
            <w:r w:rsidRPr="001E43A9">
              <w:t>5.1 The system exports the report and provides it to the accountant.</w:t>
            </w:r>
          </w:p>
        </w:tc>
      </w:tr>
      <w:tr w:rsidR="001E43A9" w:rsidRPr="001E43A9" w14:paraId="5DD7F880" w14:textId="77777777" w:rsidTr="008032C0">
        <w:tc>
          <w:tcPr>
            <w:tcW w:w="2245" w:type="dxa"/>
          </w:tcPr>
          <w:p w14:paraId="4E6AD200" w14:textId="77777777" w:rsidR="001E43A9" w:rsidRPr="001E43A9" w:rsidRDefault="001E43A9" w:rsidP="008032C0">
            <w:pPr>
              <w:rPr>
                <w:b/>
              </w:rPr>
            </w:pPr>
            <w:r w:rsidRPr="001E43A9">
              <w:rPr>
                <w:b/>
              </w:rPr>
              <w:lastRenderedPageBreak/>
              <w:t>Exception conditions:</w:t>
            </w:r>
          </w:p>
        </w:tc>
        <w:tc>
          <w:tcPr>
            <w:tcW w:w="7105" w:type="dxa"/>
            <w:gridSpan w:val="2"/>
          </w:tcPr>
          <w:p w14:paraId="73073525" w14:textId="77777777" w:rsidR="001E43A9" w:rsidRPr="001E43A9" w:rsidRDefault="001E43A9" w:rsidP="008032C0">
            <w:r w:rsidRPr="001E43A9">
              <w:t>1.1 If the accountant cannot log into the system, the system will display an error message and require them to try again or contact support.</w:t>
            </w:r>
          </w:p>
          <w:p w14:paraId="768EC2E6" w14:textId="77777777" w:rsidR="001E43A9" w:rsidRPr="001E43A9" w:rsidRDefault="001E43A9" w:rsidP="008032C0">
            <w:r w:rsidRPr="001E43A9">
              <w:t>2.1 If the system cannot update or store information about goods or warehouses, the system will display an error message and require the accountant to try again or contact support.</w:t>
            </w:r>
          </w:p>
        </w:tc>
      </w:tr>
    </w:tbl>
    <w:p w14:paraId="299EC3F1" w14:textId="00FCCA30" w:rsidR="001E43A9" w:rsidRDefault="001E43A9" w:rsidP="001E43A9">
      <w:pPr>
        <w:rPr>
          <w:b/>
          <w:sz w:val="30"/>
          <w:szCs w:val="30"/>
        </w:rPr>
      </w:pPr>
    </w:p>
    <w:p w14:paraId="7CE53A2C" w14:textId="1A1D3098" w:rsidR="005259B9" w:rsidRPr="005259B9" w:rsidRDefault="005259B9" w:rsidP="005259B9">
      <w:pPr>
        <w:pStyle w:val="Caption"/>
      </w:pPr>
      <w:bookmarkStart w:id="36" w:name="_Toc89851235"/>
      <w:bookmarkStart w:id="37" w:name="_Toc90232723"/>
      <w:bookmarkStart w:id="38" w:name="_Toc103895960"/>
      <w:bookmarkStart w:id="39" w:name="_Toc134644645"/>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5</w:t>
      </w:r>
      <w:r w:rsidRPr="00862DEC">
        <w:rPr>
          <w:noProof/>
          <w:lang w:val="vi-VN"/>
        </w:rPr>
        <w:fldChar w:fldCharType="end"/>
      </w:r>
      <w:r w:rsidRPr="00862DEC">
        <w:rPr>
          <w:lang w:val="vi-VN"/>
        </w:rPr>
        <w:t xml:space="preserve">: </w:t>
      </w:r>
      <w:bookmarkEnd w:id="36"/>
      <w:bookmarkEnd w:id="37"/>
      <w:bookmarkEnd w:id="38"/>
      <w:r>
        <w:rPr>
          <w:lang w:val="vi-VN"/>
        </w:rPr>
        <w:t>Use case Description for Accountant with Goods</w:t>
      </w:r>
      <w:bookmarkEnd w:id="39"/>
    </w:p>
    <w:p w14:paraId="01D96B8F" w14:textId="10E7D9E4" w:rsidR="001E43A9" w:rsidRPr="001E43A9" w:rsidRDefault="001E43A9" w:rsidP="001E43A9">
      <w:pPr>
        <w:rPr>
          <w:b/>
          <w:sz w:val="30"/>
          <w:szCs w:val="30"/>
          <w:shd w:val="clear" w:color="auto" w:fill="FBFBFB"/>
        </w:rPr>
      </w:pPr>
      <w:r w:rsidRPr="001E43A9">
        <w:rPr>
          <w:b/>
          <w:sz w:val="30"/>
          <w:szCs w:val="30"/>
        </w:rPr>
        <w:t xml:space="preserve">USE CASE DESCRIPTION: </w:t>
      </w:r>
      <w:r w:rsidRPr="001E43A9">
        <w:rPr>
          <w:b/>
          <w:sz w:val="30"/>
          <w:szCs w:val="30"/>
          <w:shd w:val="clear" w:color="auto" w:fill="FBFBFB"/>
        </w:rPr>
        <w:t>ACCOUNTANT WITH AGENT</w:t>
      </w:r>
    </w:p>
    <w:tbl>
      <w:tblPr>
        <w:tblStyle w:val="TableGrid"/>
        <w:tblW w:w="0" w:type="auto"/>
        <w:tblLook w:val="04A0" w:firstRow="1" w:lastRow="0" w:firstColumn="1" w:lastColumn="0" w:noHBand="0" w:noVBand="1"/>
      </w:tblPr>
      <w:tblGrid>
        <w:gridCol w:w="2221"/>
        <w:gridCol w:w="3451"/>
        <w:gridCol w:w="3439"/>
      </w:tblGrid>
      <w:tr w:rsidR="001E43A9" w:rsidRPr="001E43A9" w14:paraId="79C9C76D" w14:textId="77777777" w:rsidTr="008032C0">
        <w:tc>
          <w:tcPr>
            <w:tcW w:w="2245" w:type="dxa"/>
          </w:tcPr>
          <w:p w14:paraId="0CFFF62A" w14:textId="77777777" w:rsidR="001E43A9" w:rsidRPr="001E43A9" w:rsidRDefault="001E43A9" w:rsidP="008032C0">
            <w:pPr>
              <w:rPr>
                <w:b/>
              </w:rPr>
            </w:pPr>
            <w:r w:rsidRPr="001E43A9">
              <w:rPr>
                <w:b/>
              </w:rPr>
              <w:t>Use case name:</w:t>
            </w:r>
          </w:p>
        </w:tc>
        <w:tc>
          <w:tcPr>
            <w:tcW w:w="7105" w:type="dxa"/>
            <w:gridSpan w:val="2"/>
          </w:tcPr>
          <w:p w14:paraId="529358FD" w14:textId="77777777" w:rsidR="001E43A9" w:rsidRPr="001E43A9" w:rsidRDefault="001E43A9" w:rsidP="008032C0">
            <w:r w:rsidRPr="001E43A9">
              <w:rPr>
                <w:lang w:val="vi-VN"/>
              </w:rPr>
              <w:t>Agent</w:t>
            </w:r>
            <w:r w:rsidRPr="001E43A9">
              <w:t xml:space="preserve"> Management</w:t>
            </w:r>
          </w:p>
        </w:tc>
      </w:tr>
      <w:tr w:rsidR="001E43A9" w:rsidRPr="001E43A9" w14:paraId="19CE93FE" w14:textId="77777777" w:rsidTr="008032C0">
        <w:tc>
          <w:tcPr>
            <w:tcW w:w="2245" w:type="dxa"/>
          </w:tcPr>
          <w:p w14:paraId="4CF4963C" w14:textId="77777777" w:rsidR="001E43A9" w:rsidRPr="001E43A9" w:rsidRDefault="001E43A9" w:rsidP="008032C0">
            <w:pPr>
              <w:rPr>
                <w:b/>
              </w:rPr>
            </w:pPr>
            <w:r w:rsidRPr="001E43A9">
              <w:rPr>
                <w:b/>
              </w:rPr>
              <w:t>Scenario:</w:t>
            </w:r>
          </w:p>
        </w:tc>
        <w:tc>
          <w:tcPr>
            <w:tcW w:w="7105" w:type="dxa"/>
            <w:gridSpan w:val="2"/>
          </w:tcPr>
          <w:p w14:paraId="5E345C87" w14:textId="77777777" w:rsidR="001E43A9" w:rsidRPr="001E43A9" w:rsidRDefault="001E43A9" w:rsidP="008032C0">
            <w:r w:rsidRPr="001E43A9">
              <w:t>An accountant wants to manage information about agents, orders, and payments of agents.</w:t>
            </w:r>
          </w:p>
        </w:tc>
      </w:tr>
      <w:tr w:rsidR="001E43A9" w:rsidRPr="001E43A9" w14:paraId="473033B8" w14:textId="77777777" w:rsidTr="008032C0">
        <w:tc>
          <w:tcPr>
            <w:tcW w:w="2245" w:type="dxa"/>
          </w:tcPr>
          <w:p w14:paraId="25102ECC" w14:textId="77777777" w:rsidR="001E43A9" w:rsidRPr="001E43A9" w:rsidRDefault="001E43A9" w:rsidP="008032C0">
            <w:pPr>
              <w:rPr>
                <w:b/>
              </w:rPr>
            </w:pPr>
            <w:r w:rsidRPr="001E43A9">
              <w:rPr>
                <w:b/>
              </w:rPr>
              <w:t>Triggering event:</w:t>
            </w:r>
          </w:p>
        </w:tc>
        <w:tc>
          <w:tcPr>
            <w:tcW w:w="7105" w:type="dxa"/>
            <w:gridSpan w:val="2"/>
          </w:tcPr>
          <w:p w14:paraId="78E0126F" w14:textId="77777777" w:rsidR="001E43A9" w:rsidRPr="001E43A9" w:rsidRDefault="001E43A9" w:rsidP="008032C0">
            <w:r w:rsidRPr="001E43A9">
              <w:t>The accountant selects the "Agent Management" function on the system interface.</w:t>
            </w:r>
          </w:p>
        </w:tc>
      </w:tr>
      <w:tr w:rsidR="001E43A9" w:rsidRPr="001E43A9" w14:paraId="0F110F99" w14:textId="77777777" w:rsidTr="008032C0">
        <w:tc>
          <w:tcPr>
            <w:tcW w:w="2245" w:type="dxa"/>
          </w:tcPr>
          <w:p w14:paraId="1F3CFC60" w14:textId="77777777" w:rsidR="001E43A9" w:rsidRPr="001E43A9" w:rsidRDefault="001E43A9" w:rsidP="008032C0">
            <w:pPr>
              <w:rPr>
                <w:b/>
              </w:rPr>
            </w:pPr>
            <w:r w:rsidRPr="001E43A9">
              <w:rPr>
                <w:b/>
              </w:rPr>
              <w:t>Brief description:</w:t>
            </w:r>
          </w:p>
        </w:tc>
        <w:tc>
          <w:tcPr>
            <w:tcW w:w="7105" w:type="dxa"/>
            <w:gridSpan w:val="2"/>
          </w:tcPr>
          <w:p w14:paraId="01AAC340" w14:textId="77777777" w:rsidR="001E43A9" w:rsidRPr="001E43A9" w:rsidRDefault="001E43A9" w:rsidP="008032C0">
            <w:r w:rsidRPr="001E43A9">
              <w:t>This use case allows the accountant to manage information about agents, including creating new agents, updating and deleting existing agents. It also enables the accountant to manage orders and payments of agents by updating the payment status of orders.</w:t>
            </w:r>
          </w:p>
        </w:tc>
      </w:tr>
      <w:tr w:rsidR="001E43A9" w:rsidRPr="001E43A9" w14:paraId="6D78DB75" w14:textId="77777777" w:rsidTr="008032C0">
        <w:tc>
          <w:tcPr>
            <w:tcW w:w="2245" w:type="dxa"/>
          </w:tcPr>
          <w:p w14:paraId="1C900D8B" w14:textId="77777777" w:rsidR="001E43A9" w:rsidRPr="001E43A9" w:rsidRDefault="001E43A9" w:rsidP="008032C0">
            <w:pPr>
              <w:rPr>
                <w:b/>
              </w:rPr>
            </w:pPr>
            <w:r w:rsidRPr="001E43A9">
              <w:rPr>
                <w:b/>
              </w:rPr>
              <w:t>Actors:</w:t>
            </w:r>
          </w:p>
        </w:tc>
        <w:tc>
          <w:tcPr>
            <w:tcW w:w="7105" w:type="dxa"/>
            <w:gridSpan w:val="2"/>
          </w:tcPr>
          <w:p w14:paraId="5D645760" w14:textId="77777777" w:rsidR="001E43A9" w:rsidRPr="001E43A9" w:rsidRDefault="001E43A9" w:rsidP="008032C0">
            <w:r w:rsidRPr="001E43A9">
              <w:t>Accountant, System</w:t>
            </w:r>
          </w:p>
        </w:tc>
      </w:tr>
      <w:tr w:rsidR="001E43A9" w:rsidRPr="001E43A9" w14:paraId="66CD1450" w14:textId="77777777" w:rsidTr="008032C0">
        <w:tc>
          <w:tcPr>
            <w:tcW w:w="2245" w:type="dxa"/>
          </w:tcPr>
          <w:p w14:paraId="508812AF" w14:textId="77777777" w:rsidR="001E43A9" w:rsidRPr="001E43A9" w:rsidRDefault="001E43A9" w:rsidP="008032C0">
            <w:pPr>
              <w:rPr>
                <w:b/>
              </w:rPr>
            </w:pPr>
            <w:r w:rsidRPr="001E43A9">
              <w:rPr>
                <w:b/>
              </w:rPr>
              <w:t>Related use cases:</w:t>
            </w:r>
          </w:p>
        </w:tc>
        <w:tc>
          <w:tcPr>
            <w:tcW w:w="7105" w:type="dxa"/>
            <w:gridSpan w:val="2"/>
          </w:tcPr>
          <w:p w14:paraId="0F41B518" w14:textId="77777777" w:rsidR="001E43A9" w:rsidRPr="001E43A9" w:rsidRDefault="001E43A9" w:rsidP="008032C0">
            <w:r w:rsidRPr="001E43A9">
              <w:t>Might be Order Management, Export Report</w:t>
            </w:r>
          </w:p>
        </w:tc>
      </w:tr>
      <w:tr w:rsidR="001E43A9" w:rsidRPr="001E43A9" w14:paraId="7C0550D6" w14:textId="77777777" w:rsidTr="008032C0">
        <w:tc>
          <w:tcPr>
            <w:tcW w:w="2245" w:type="dxa"/>
          </w:tcPr>
          <w:p w14:paraId="64911C8C" w14:textId="77777777" w:rsidR="001E43A9" w:rsidRPr="001E43A9" w:rsidRDefault="001E43A9" w:rsidP="008032C0">
            <w:pPr>
              <w:rPr>
                <w:b/>
              </w:rPr>
            </w:pPr>
            <w:r w:rsidRPr="001E43A9">
              <w:rPr>
                <w:b/>
              </w:rPr>
              <w:t>Stakeholders:</w:t>
            </w:r>
          </w:p>
        </w:tc>
        <w:tc>
          <w:tcPr>
            <w:tcW w:w="7105" w:type="dxa"/>
            <w:gridSpan w:val="2"/>
          </w:tcPr>
          <w:p w14:paraId="2E011EBF" w14:textId="77777777" w:rsidR="001E43A9" w:rsidRPr="001E43A9" w:rsidRDefault="001E43A9" w:rsidP="008032C0">
            <w:r w:rsidRPr="001E43A9">
              <w:t>Accountant, Agents, Company management</w:t>
            </w:r>
          </w:p>
        </w:tc>
      </w:tr>
      <w:tr w:rsidR="001E43A9" w:rsidRPr="001E43A9" w14:paraId="62358FDA" w14:textId="77777777" w:rsidTr="008032C0">
        <w:tc>
          <w:tcPr>
            <w:tcW w:w="2245" w:type="dxa"/>
          </w:tcPr>
          <w:p w14:paraId="72FB1E92" w14:textId="77777777" w:rsidR="001E43A9" w:rsidRPr="001E43A9" w:rsidRDefault="001E43A9" w:rsidP="008032C0">
            <w:pPr>
              <w:rPr>
                <w:b/>
              </w:rPr>
            </w:pPr>
            <w:r w:rsidRPr="001E43A9">
              <w:rPr>
                <w:b/>
              </w:rPr>
              <w:t>Preconditions:</w:t>
            </w:r>
          </w:p>
        </w:tc>
        <w:tc>
          <w:tcPr>
            <w:tcW w:w="7105" w:type="dxa"/>
            <w:gridSpan w:val="2"/>
          </w:tcPr>
          <w:p w14:paraId="26D0B88F" w14:textId="77777777" w:rsidR="001E43A9" w:rsidRPr="001E43A9" w:rsidRDefault="001E43A9" w:rsidP="008032C0">
            <w:r w:rsidRPr="001E43A9">
              <w:t>The accountant has logged into the system.</w:t>
            </w:r>
          </w:p>
          <w:p w14:paraId="3045009F" w14:textId="77777777" w:rsidR="001E43A9" w:rsidRPr="001E43A9" w:rsidRDefault="001E43A9" w:rsidP="008032C0">
            <w:r w:rsidRPr="001E43A9">
              <w:t>The system has stored information about agents.</w:t>
            </w:r>
          </w:p>
        </w:tc>
      </w:tr>
      <w:tr w:rsidR="001E43A9" w:rsidRPr="001E43A9" w14:paraId="616F8F1C" w14:textId="77777777" w:rsidTr="008032C0">
        <w:tc>
          <w:tcPr>
            <w:tcW w:w="2245" w:type="dxa"/>
          </w:tcPr>
          <w:p w14:paraId="3BDC91F6" w14:textId="77777777" w:rsidR="001E43A9" w:rsidRPr="001E43A9" w:rsidRDefault="001E43A9" w:rsidP="008032C0">
            <w:pPr>
              <w:rPr>
                <w:b/>
              </w:rPr>
            </w:pPr>
            <w:r w:rsidRPr="001E43A9">
              <w:rPr>
                <w:b/>
              </w:rPr>
              <w:t>Postconditions:</w:t>
            </w:r>
          </w:p>
        </w:tc>
        <w:tc>
          <w:tcPr>
            <w:tcW w:w="7105" w:type="dxa"/>
            <w:gridSpan w:val="2"/>
          </w:tcPr>
          <w:p w14:paraId="17D85633" w14:textId="77777777" w:rsidR="001E43A9" w:rsidRPr="001E43A9" w:rsidRDefault="001E43A9" w:rsidP="008032C0">
            <w:r w:rsidRPr="001E43A9">
              <w:t>The information about agents, orders, and payments of agents has been successfully managed and stored.</w:t>
            </w:r>
          </w:p>
        </w:tc>
      </w:tr>
      <w:tr w:rsidR="001E43A9" w:rsidRPr="001E43A9" w14:paraId="089AC692" w14:textId="77777777" w:rsidTr="008032C0">
        <w:trPr>
          <w:trHeight w:val="132"/>
        </w:trPr>
        <w:tc>
          <w:tcPr>
            <w:tcW w:w="2245" w:type="dxa"/>
            <w:vMerge w:val="restart"/>
          </w:tcPr>
          <w:p w14:paraId="0FD201F0" w14:textId="77777777" w:rsidR="001E43A9" w:rsidRPr="001E43A9" w:rsidRDefault="001E43A9" w:rsidP="008032C0">
            <w:pPr>
              <w:rPr>
                <w:b/>
              </w:rPr>
            </w:pPr>
            <w:r w:rsidRPr="001E43A9">
              <w:rPr>
                <w:b/>
              </w:rPr>
              <w:t>Flow of activities:</w:t>
            </w:r>
          </w:p>
        </w:tc>
        <w:tc>
          <w:tcPr>
            <w:tcW w:w="3552" w:type="dxa"/>
          </w:tcPr>
          <w:p w14:paraId="06A102B9" w14:textId="77777777" w:rsidR="001E43A9" w:rsidRPr="001E43A9" w:rsidRDefault="001E43A9" w:rsidP="008032C0">
            <w:pPr>
              <w:jc w:val="center"/>
              <w:rPr>
                <w:b/>
              </w:rPr>
            </w:pPr>
            <w:r w:rsidRPr="001E43A9">
              <w:rPr>
                <w:b/>
              </w:rPr>
              <w:t>Actors</w:t>
            </w:r>
          </w:p>
        </w:tc>
        <w:tc>
          <w:tcPr>
            <w:tcW w:w="3553" w:type="dxa"/>
          </w:tcPr>
          <w:p w14:paraId="69F21EF7" w14:textId="77777777" w:rsidR="001E43A9" w:rsidRPr="001E43A9" w:rsidRDefault="001E43A9" w:rsidP="008032C0">
            <w:pPr>
              <w:jc w:val="center"/>
              <w:rPr>
                <w:b/>
              </w:rPr>
            </w:pPr>
            <w:r w:rsidRPr="001E43A9">
              <w:rPr>
                <w:b/>
              </w:rPr>
              <w:t>System</w:t>
            </w:r>
          </w:p>
        </w:tc>
      </w:tr>
      <w:tr w:rsidR="001E43A9" w:rsidRPr="001E43A9" w14:paraId="3BD53F8B" w14:textId="77777777" w:rsidTr="008032C0">
        <w:trPr>
          <w:trHeight w:val="1250"/>
        </w:trPr>
        <w:tc>
          <w:tcPr>
            <w:tcW w:w="2245" w:type="dxa"/>
            <w:vMerge/>
          </w:tcPr>
          <w:p w14:paraId="34C0848A" w14:textId="77777777" w:rsidR="001E43A9" w:rsidRPr="001E43A9" w:rsidRDefault="001E43A9" w:rsidP="008032C0">
            <w:pPr>
              <w:rPr>
                <w:b/>
              </w:rPr>
            </w:pPr>
          </w:p>
        </w:tc>
        <w:tc>
          <w:tcPr>
            <w:tcW w:w="3552" w:type="dxa"/>
          </w:tcPr>
          <w:p w14:paraId="58A97022" w14:textId="77777777" w:rsidR="001E43A9" w:rsidRPr="001E43A9" w:rsidRDefault="001E43A9" w:rsidP="008032C0">
            <w:r w:rsidRPr="001E43A9">
              <w:t>1. The accountant selects the "Agent Management" function on the system interface.</w:t>
            </w:r>
          </w:p>
          <w:p w14:paraId="773FA58F" w14:textId="77777777" w:rsidR="001E43A9" w:rsidRPr="001E43A9" w:rsidRDefault="001E43A9" w:rsidP="008032C0"/>
          <w:p w14:paraId="5FBF5DA7" w14:textId="77777777" w:rsidR="001E43A9" w:rsidRPr="001E43A9" w:rsidRDefault="001E43A9" w:rsidP="008032C0">
            <w:r w:rsidRPr="001E43A9">
              <w:t>2. The accountant can create new, update or delete agents as required.</w:t>
            </w:r>
          </w:p>
          <w:p w14:paraId="4B78AF80" w14:textId="77777777" w:rsidR="001E43A9" w:rsidRPr="001E43A9" w:rsidRDefault="001E43A9" w:rsidP="008032C0"/>
          <w:p w14:paraId="6FF1A78D" w14:textId="77777777" w:rsidR="001E43A9" w:rsidRPr="001E43A9" w:rsidRDefault="001E43A9" w:rsidP="008032C0">
            <w:r w:rsidRPr="001E43A9">
              <w:t>3. If the accountant wants to manage orders of an agent, they select the "Order Management" function on the system interface.</w:t>
            </w:r>
          </w:p>
          <w:p w14:paraId="24B5B533" w14:textId="77777777" w:rsidR="001E43A9" w:rsidRPr="001E43A9" w:rsidRDefault="001E43A9" w:rsidP="008032C0"/>
          <w:p w14:paraId="69F52B6F" w14:textId="77777777" w:rsidR="001E43A9" w:rsidRPr="001E43A9" w:rsidRDefault="001E43A9" w:rsidP="008032C0">
            <w:r w:rsidRPr="001E43A9">
              <w:t>4. The accountant can update the payment status of orders as required.</w:t>
            </w:r>
          </w:p>
          <w:p w14:paraId="7D902D38" w14:textId="77777777" w:rsidR="001E43A9" w:rsidRPr="001E43A9" w:rsidRDefault="001E43A9" w:rsidP="008032C0"/>
          <w:p w14:paraId="1F23ACC4" w14:textId="77777777" w:rsidR="001E43A9" w:rsidRPr="001E43A9" w:rsidRDefault="001E43A9" w:rsidP="008032C0">
            <w:r w:rsidRPr="001E43A9">
              <w:t>5. If the accountant wants to export a report about agents or orders of agents, they select the "Export Report" function on the system interface.</w:t>
            </w:r>
          </w:p>
        </w:tc>
        <w:tc>
          <w:tcPr>
            <w:tcW w:w="3553" w:type="dxa"/>
          </w:tcPr>
          <w:p w14:paraId="36A79293" w14:textId="77777777" w:rsidR="001E43A9" w:rsidRPr="001E43A9" w:rsidRDefault="001E43A9" w:rsidP="008032C0">
            <w:r w:rsidRPr="001E43A9">
              <w:lastRenderedPageBreak/>
              <w:t>1.1 The system displays the list of existing agents.</w:t>
            </w:r>
          </w:p>
          <w:p w14:paraId="55AEF428" w14:textId="77777777" w:rsidR="001E43A9" w:rsidRPr="001E43A9" w:rsidRDefault="001E43A9" w:rsidP="008032C0">
            <w:r w:rsidRPr="001E43A9">
              <w:t>3.1 The system displays the list of orders of the selected agent.</w:t>
            </w:r>
          </w:p>
          <w:p w14:paraId="33D98BCE" w14:textId="77777777" w:rsidR="001E43A9" w:rsidRPr="001E43A9" w:rsidRDefault="001E43A9" w:rsidP="008032C0">
            <w:r w:rsidRPr="001E43A9">
              <w:t>5.1 The system exports the report and provides it to the accountant.</w:t>
            </w:r>
          </w:p>
        </w:tc>
      </w:tr>
      <w:tr w:rsidR="001E43A9" w:rsidRPr="001E43A9" w14:paraId="4807911B" w14:textId="77777777" w:rsidTr="008032C0">
        <w:tc>
          <w:tcPr>
            <w:tcW w:w="2245" w:type="dxa"/>
          </w:tcPr>
          <w:p w14:paraId="7EF38BF0" w14:textId="77777777" w:rsidR="001E43A9" w:rsidRPr="001E43A9" w:rsidRDefault="001E43A9" w:rsidP="008032C0">
            <w:pPr>
              <w:rPr>
                <w:b/>
              </w:rPr>
            </w:pPr>
            <w:r w:rsidRPr="001E43A9">
              <w:rPr>
                <w:b/>
              </w:rPr>
              <w:t>Exception conditions:</w:t>
            </w:r>
          </w:p>
        </w:tc>
        <w:tc>
          <w:tcPr>
            <w:tcW w:w="7105" w:type="dxa"/>
            <w:gridSpan w:val="2"/>
          </w:tcPr>
          <w:p w14:paraId="604C6B39" w14:textId="77777777" w:rsidR="001E43A9" w:rsidRPr="001E43A9" w:rsidRDefault="001E43A9" w:rsidP="008032C0">
            <w:r w:rsidRPr="001E43A9">
              <w:t>1.1 If the accountant cannot log in to the system, the system will display an error message and ask them to try again or contact the support department.</w:t>
            </w:r>
          </w:p>
          <w:p w14:paraId="6EBA5F6B" w14:textId="77777777" w:rsidR="001E43A9" w:rsidRPr="001E43A9" w:rsidRDefault="001E43A9" w:rsidP="008032C0"/>
          <w:p w14:paraId="7EEB736B" w14:textId="77777777" w:rsidR="001E43A9" w:rsidRPr="001E43A9" w:rsidRDefault="001E43A9" w:rsidP="008032C0">
            <w:r w:rsidRPr="001E43A9">
              <w:t>2.1.1 If the system cannot update or store information about agencies, orders, or payments, the system will display an error message and ask the accountant to try again or contact the support department.</w:t>
            </w:r>
          </w:p>
          <w:p w14:paraId="29B7D146" w14:textId="77777777" w:rsidR="001E43A9" w:rsidRPr="001E43A9" w:rsidRDefault="001E43A9" w:rsidP="008032C0">
            <w:r w:rsidRPr="001E43A9">
              <w:t>2.1.2 If the accountant wants to create a new agency or order but has entered incorrect information, the system will display an error message and ask the accountant to update the information.</w:t>
            </w:r>
          </w:p>
          <w:p w14:paraId="0BE43895" w14:textId="77777777" w:rsidR="001E43A9" w:rsidRPr="001E43A9" w:rsidRDefault="001E43A9" w:rsidP="008032C0"/>
          <w:p w14:paraId="4D5B70EA" w14:textId="77777777" w:rsidR="001E43A9" w:rsidRPr="001E43A9" w:rsidRDefault="001E43A9" w:rsidP="008032C0">
            <w:r w:rsidRPr="001E43A9">
              <w:t>3. 1 If the accountant wants to view detailed information about an agency or order but does not have access rights, the system will display an error message and not allow them to view that information.</w:t>
            </w:r>
          </w:p>
        </w:tc>
      </w:tr>
    </w:tbl>
    <w:p w14:paraId="65569950" w14:textId="77777777" w:rsidR="001E43A9" w:rsidRPr="001E43A9" w:rsidRDefault="001E43A9" w:rsidP="001E43A9">
      <w:pPr>
        <w:rPr>
          <w:b/>
          <w:color w:val="FF0000"/>
          <w:sz w:val="30"/>
          <w:szCs w:val="30"/>
          <w:shd w:val="clear" w:color="auto" w:fill="FBFBFB"/>
          <w:lang w:val="vi-VN"/>
        </w:rPr>
      </w:pPr>
    </w:p>
    <w:p w14:paraId="46449077" w14:textId="33421C63" w:rsidR="001E43A9" w:rsidRDefault="005259B9" w:rsidP="005259B9">
      <w:pPr>
        <w:jc w:val="center"/>
      </w:pPr>
      <w:bookmarkStart w:id="40" w:name="_Toc103895961"/>
      <w:bookmarkStart w:id="41" w:name="_Toc134644646"/>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6</w:t>
      </w:r>
      <w:r w:rsidRPr="00862DEC">
        <w:rPr>
          <w:noProof/>
          <w:lang w:val="vi-VN"/>
        </w:rPr>
        <w:fldChar w:fldCharType="end"/>
      </w:r>
      <w:r w:rsidRPr="00862DEC">
        <w:rPr>
          <w:lang w:val="vi-VN"/>
        </w:rPr>
        <w:t>:</w:t>
      </w:r>
      <w:bookmarkEnd w:id="40"/>
      <w:r>
        <w:rPr>
          <w:lang w:val="vi-VN"/>
        </w:rPr>
        <w:t xml:space="preserve"> </w:t>
      </w:r>
      <w:r>
        <w:t>Use case Description for Accountant with Agents</w:t>
      </w:r>
      <w:bookmarkEnd w:id="41"/>
    </w:p>
    <w:p w14:paraId="0A47D5F7" w14:textId="71EA058E" w:rsidR="005259B9" w:rsidRDefault="005259B9" w:rsidP="005259B9">
      <w:pPr>
        <w:pStyle w:val="Tiumccp1"/>
      </w:pPr>
      <w:bookmarkStart w:id="42" w:name="_Toc134644871"/>
      <w:r w:rsidRPr="005259B9">
        <w:t>3.3 Functional requirements</w:t>
      </w:r>
      <w:bookmarkEnd w:id="42"/>
    </w:p>
    <w:p w14:paraId="62131CBA" w14:textId="3C82FC56" w:rsidR="005259B9" w:rsidRDefault="005259B9" w:rsidP="005259B9">
      <w:pPr>
        <w:pStyle w:val="Nidungvnbn"/>
      </w:pPr>
      <w:r>
        <w:t xml:space="preserve">- The system allows users to easily change the server name and database. And the system has the ability to check the existence of the database before using it. </w:t>
      </w:r>
    </w:p>
    <w:p w14:paraId="1241E423" w14:textId="3C6840A1" w:rsidR="005259B9" w:rsidRDefault="005259B9" w:rsidP="005259B9">
      <w:pPr>
        <w:pStyle w:val="Nidungvnbn"/>
      </w:pPr>
      <w:r>
        <w:t>- The system has function Login for check account user.</w:t>
      </w:r>
    </w:p>
    <w:p w14:paraId="04D9E105" w14:textId="450C4F9C" w:rsidR="005259B9" w:rsidRDefault="005259B9" w:rsidP="005259B9">
      <w:pPr>
        <w:pStyle w:val="Nidungvnbn"/>
      </w:pPr>
      <w:r>
        <w:t>- The system will show the detail of goods for all winform and webform(use for order goods or delivery).</w:t>
      </w:r>
    </w:p>
    <w:p w14:paraId="359A292D" w14:textId="2080AA53" w:rsidR="005259B9" w:rsidRDefault="005259B9" w:rsidP="005259B9">
      <w:pPr>
        <w:pStyle w:val="Nidungvnbn"/>
      </w:pPr>
      <w:r>
        <w:t>- The function have check the validation of information before interacted with database.</w:t>
      </w:r>
    </w:p>
    <w:p w14:paraId="762A6B33" w14:textId="1111C314" w:rsidR="005259B9" w:rsidRPr="005259B9" w:rsidRDefault="005259B9" w:rsidP="005259B9">
      <w:pPr>
        <w:pStyle w:val="Nidungvnbn"/>
        <w:rPr>
          <w:b/>
        </w:rPr>
      </w:pPr>
      <w:r w:rsidRPr="005259B9">
        <w:rPr>
          <w:b/>
        </w:rPr>
        <w:t>- When login as Admin system:</w:t>
      </w:r>
    </w:p>
    <w:p w14:paraId="545F8B26" w14:textId="7778A97E" w:rsidR="005259B9" w:rsidRDefault="005259B9" w:rsidP="005259B9">
      <w:pPr>
        <w:pStyle w:val="Nidungvnbn"/>
      </w:pPr>
      <w:r>
        <w:t>+ The admin can manager the accountant (use for manage in company want use app manager).</w:t>
      </w:r>
    </w:p>
    <w:p w14:paraId="706A01F3" w14:textId="24C094E9" w:rsidR="005259B9" w:rsidRPr="005259B9" w:rsidRDefault="005259B9" w:rsidP="005259B9">
      <w:pPr>
        <w:pStyle w:val="Nidungvnbn"/>
        <w:rPr>
          <w:b/>
        </w:rPr>
      </w:pPr>
      <w:r w:rsidRPr="005259B9">
        <w:rPr>
          <w:b/>
        </w:rPr>
        <w:t>- When login as accountant:</w:t>
      </w:r>
    </w:p>
    <w:p w14:paraId="2DD9BC9E" w14:textId="1C7912EC" w:rsidR="005259B9" w:rsidRDefault="005259B9" w:rsidP="005259B9">
      <w:pPr>
        <w:pStyle w:val="Nidungvnbn"/>
      </w:pPr>
      <w:r>
        <w:lastRenderedPageBreak/>
        <w:t>+ Can manage Goods (Add, edit, delete).</w:t>
      </w:r>
    </w:p>
    <w:p w14:paraId="1525BE43" w14:textId="1E0EE8FB" w:rsidR="005259B9" w:rsidRDefault="005259B9" w:rsidP="005259B9">
      <w:pPr>
        <w:pStyle w:val="Nidungvnbn"/>
      </w:pPr>
      <w:r>
        <w:t>+Can manage Agent (Create new Agent, edit, delete).</w:t>
      </w:r>
    </w:p>
    <w:p w14:paraId="6400C10B" w14:textId="1F2D005C" w:rsidR="005259B9" w:rsidRDefault="005259B9" w:rsidP="005259B9">
      <w:pPr>
        <w:pStyle w:val="Nidungvnbn"/>
      </w:pPr>
      <w:r>
        <w:t>+ Can manage order for delivery or goods received.</w:t>
      </w:r>
    </w:p>
    <w:p w14:paraId="0BFA9F63" w14:textId="3597994B" w:rsidR="005259B9" w:rsidRDefault="005259B9" w:rsidP="005259B9">
      <w:pPr>
        <w:pStyle w:val="Nidungvnbn"/>
      </w:pPr>
      <w:r>
        <w:t>+ Can manage status for order of delivery and status for payment of agent .</w:t>
      </w:r>
    </w:p>
    <w:p w14:paraId="28C14B05" w14:textId="3B4B4F13" w:rsidR="005259B9" w:rsidRDefault="005259B9" w:rsidP="005259B9">
      <w:pPr>
        <w:pStyle w:val="Nidungvnbn"/>
      </w:pPr>
      <w:r>
        <w:t>+ Can manage the warehose: the quantity of each goods.</w:t>
      </w:r>
    </w:p>
    <w:p w14:paraId="1A67BF2F" w14:textId="1C46039D" w:rsidR="005259B9" w:rsidRDefault="005259B9" w:rsidP="005259B9">
      <w:pPr>
        <w:pStyle w:val="Nidungvnbn"/>
      </w:pPr>
      <w:r>
        <w:t>+ Can view the report for goods (warehouse), sales of month.</w:t>
      </w:r>
    </w:p>
    <w:p w14:paraId="191E22AD" w14:textId="684959D6" w:rsidR="005259B9" w:rsidRPr="005259B9" w:rsidRDefault="005259B9" w:rsidP="005259B9">
      <w:pPr>
        <w:pStyle w:val="Nidungvnbn"/>
        <w:rPr>
          <w:b/>
        </w:rPr>
      </w:pPr>
      <w:r w:rsidRPr="005259B9">
        <w:rPr>
          <w:b/>
        </w:rPr>
        <w:t>- When login as Agent:</w:t>
      </w:r>
    </w:p>
    <w:p w14:paraId="34250DF5" w14:textId="4F79F007" w:rsidR="005259B9" w:rsidRDefault="005259B9" w:rsidP="005259B9">
      <w:pPr>
        <w:pStyle w:val="Nidungvnbn"/>
      </w:pPr>
      <w:r>
        <w:t>+ Agent can create  request order</w:t>
      </w:r>
    </w:p>
    <w:p w14:paraId="0C9531F2" w14:textId="11B32AF2" w:rsidR="005259B9" w:rsidRDefault="005259B9" w:rsidP="005259B9">
      <w:pPr>
        <w:pStyle w:val="Nidungvnbn"/>
      </w:pPr>
      <w:r>
        <w:t>+ Agent can select payment method</w:t>
      </w:r>
    </w:p>
    <w:p w14:paraId="76A3806B" w14:textId="336ACFEA" w:rsidR="005259B9" w:rsidRDefault="005259B9" w:rsidP="005259B9">
      <w:pPr>
        <w:pStyle w:val="Nidungvnbn"/>
      </w:pPr>
      <w:r>
        <w:t>+ Views the list order</w:t>
      </w:r>
    </w:p>
    <w:p w14:paraId="23B722A5" w14:textId="254384A8" w:rsidR="002E1724" w:rsidRDefault="002E1724" w:rsidP="002E1724">
      <w:pPr>
        <w:pStyle w:val="Tiumccp1"/>
      </w:pPr>
      <w:bookmarkStart w:id="43" w:name="_Toc134644872"/>
      <w:r>
        <w:t>3.4 Non-functional requirements</w:t>
      </w:r>
      <w:bookmarkEnd w:id="43"/>
    </w:p>
    <w:p w14:paraId="7C96B5C6" w14:textId="27A110DC" w:rsidR="002E1724" w:rsidRDefault="002E1724" w:rsidP="002E1724">
      <w:pPr>
        <w:pStyle w:val="Nidungvnbn"/>
      </w:pPr>
      <w:r>
        <w:t>- Response time: fastly, refresh the list of item when have event  update occur</w:t>
      </w:r>
    </w:p>
    <w:p w14:paraId="3CC8778C" w14:textId="7D9F8C81" w:rsidR="002E1724" w:rsidRDefault="002E1724" w:rsidP="002E1724">
      <w:pPr>
        <w:pStyle w:val="Nidungvnbn"/>
      </w:pPr>
      <w:r>
        <w:t>- Security: The system must ensure the safety and security of customer information and payment data during the transaction.</w:t>
      </w:r>
    </w:p>
    <w:p w14:paraId="719F1132" w14:textId="2DAE0FE0" w:rsidR="002E1724" w:rsidRDefault="002E1724" w:rsidP="002E1724">
      <w:pPr>
        <w:pStyle w:val="Nidungvnbn"/>
      </w:pPr>
      <w:r>
        <w:t>- Ease of use: The system must be designed to simplify the ticket purchase and payment process for users of all ages and levels.</w:t>
      </w:r>
    </w:p>
    <w:p w14:paraId="7E63951C" w14:textId="1A3DE1FA" w:rsidR="002E1724" w:rsidRDefault="002E1724" w:rsidP="002E1724">
      <w:pPr>
        <w:pStyle w:val="Nidungvnbn"/>
      </w:pPr>
      <w:r>
        <w:t>- Scalability: The system must be scalable to be able to serve a large number of users at the same time.</w:t>
      </w:r>
    </w:p>
    <w:p w14:paraId="2A44EB96" w14:textId="1E5F2EAC" w:rsidR="002E1724" w:rsidRDefault="002E1724" w:rsidP="002E1724">
      <w:pPr>
        <w:pStyle w:val="Nidungvnbn"/>
      </w:pPr>
      <w:r>
        <w:t>- Maintainability: The system must be easy to maintain and repair when problems occur to ensure continuous operation.</w:t>
      </w:r>
    </w:p>
    <w:p w14:paraId="448E3C19" w14:textId="35321E6D" w:rsidR="00420D51" w:rsidRDefault="00420D51" w:rsidP="00420D51">
      <w:pPr>
        <w:pStyle w:val="Chng"/>
      </w:pPr>
      <w:bookmarkStart w:id="44" w:name="_Toc134644873"/>
      <w:r>
        <w:t>4. Architecture</w:t>
      </w:r>
      <w:bookmarkEnd w:id="44"/>
      <w:r>
        <w:t xml:space="preserve"> </w:t>
      </w:r>
    </w:p>
    <w:p w14:paraId="5EC611D7" w14:textId="12E4A425" w:rsidR="00420D51" w:rsidRDefault="00420D51" w:rsidP="00420D51">
      <w:pPr>
        <w:pStyle w:val="Tiumccp1"/>
      </w:pPr>
      <w:bookmarkStart w:id="45" w:name="_Toc134644874"/>
      <w:r>
        <w:t>4.1 Architecture style(s) used</w:t>
      </w:r>
      <w:bookmarkEnd w:id="45"/>
    </w:p>
    <w:p w14:paraId="6879D0AB" w14:textId="403EFF09" w:rsidR="00420D51" w:rsidRDefault="00420D51" w:rsidP="00420D51">
      <w:pPr>
        <w:pStyle w:val="Nidungvnbn"/>
      </w:pPr>
      <w:r>
        <w:t xml:space="preserve">- </w:t>
      </w:r>
      <w:r w:rsidRPr="00420D51">
        <w:t>In this project, we employ a data-centric architecture. The approach of this architecture is to design the data first and then build and utilize applications based on that data. Our system will access data directly from its source. We support a business model where application providers can be rewarded for adding value to the system.</w:t>
      </w:r>
    </w:p>
    <w:p w14:paraId="4BCAD582" w14:textId="7917B024" w:rsidR="00E12997" w:rsidRDefault="00E12997" w:rsidP="00E12997">
      <w:pPr>
        <w:pStyle w:val="Tiumccp1"/>
      </w:pPr>
      <w:bookmarkStart w:id="46" w:name="_Toc134644875"/>
      <w:r>
        <w:lastRenderedPageBreak/>
        <w:t>4.2 Architectural model</w:t>
      </w:r>
      <w:bookmarkEnd w:id="46"/>
    </w:p>
    <w:p w14:paraId="36922AAB" w14:textId="37E57244" w:rsidR="00E12997" w:rsidRDefault="00E12997" w:rsidP="00E12997">
      <w:pPr>
        <w:pStyle w:val="Nidungvnbn"/>
      </w:pPr>
      <w:r>
        <w:t>The architectural model chosen to meet the requirements of a Distributor selling Mobile Phones products to authorized resellers/agents is the Client-Server model. This model divides the system into two main components: the client and the server.</w:t>
      </w:r>
    </w:p>
    <w:p w14:paraId="456DE379" w14:textId="7FCC8090" w:rsidR="00E12997" w:rsidRDefault="00E12997" w:rsidP="00E12997">
      <w:pPr>
        <w:pStyle w:val="Nidungvnbn"/>
      </w:pPr>
      <w:r>
        <w:t>The client component consists of the user interface and application used by the Accountants, Resellers/Agents, and other users. It allows the Accountants to create Goods Received by generating warehouse receipts for imported goods. This functionality can be developed using Win Form or Web Form technology. The Resellers/Agents can place orders for items, select payment methods (such as Cash, bank transfer, Momo), make online payments, and track the status of their orders. This functionality can be implemented using a web-based form (Webform).</w:t>
      </w:r>
    </w:p>
    <w:p w14:paraId="0CACEEE4" w14:textId="303C9C2F" w:rsidR="00E12997" w:rsidRDefault="00E12997" w:rsidP="00E12997">
      <w:pPr>
        <w:pStyle w:val="Nidungvnbn"/>
      </w:pPr>
      <w:r>
        <w:t>The server component is responsible for data storage, processing, and business logic. The Accountants can create Goods Delivery Notes to deliver goods to agents, update the status of orders as they are being transferred, and update the payment status of agents. This functionality can be implemented using Win Form or Web Form technology. The Accountants can also view reports on incoming/outgoing stock, best-selling products, and monthly revenue. These reports can be generated using forms or reports.</w:t>
      </w:r>
    </w:p>
    <w:p w14:paraId="1CCD5DAD" w14:textId="25F2B1CA" w:rsidR="00E12997" w:rsidRDefault="00E12997" w:rsidP="00E12997">
      <w:pPr>
        <w:pStyle w:val="Nidungvnbn"/>
      </w:pPr>
      <w:r>
        <w:t>Overall, the Client-Server architectural model allows for effective communication between the client-side and server-side components, enabling the required functions for the Distributor and its authorized resellers/agents.</w:t>
      </w:r>
    </w:p>
    <w:p w14:paraId="6A9B50CC" w14:textId="73BDDC9B" w:rsidR="00715758" w:rsidRDefault="00715758" w:rsidP="00715758">
      <w:pPr>
        <w:pStyle w:val="Tiumccp1"/>
      </w:pPr>
      <w:bookmarkStart w:id="47" w:name="_Toc134644876"/>
      <w:r>
        <w:rPr>
          <w:lang w:val="vi-VN"/>
        </w:rPr>
        <w:t xml:space="preserve">4.3 </w:t>
      </w:r>
      <w:r w:rsidRPr="00715758">
        <w:t>Technology, software, and hardware used</w:t>
      </w:r>
      <w:bookmarkEnd w:id="47"/>
    </w:p>
    <w:p w14:paraId="55C52AB5" w14:textId="5326ACE4" w:rsidR="00715758" w:rsidRDefault="00715758" w:rsidP="00715758">
      <w:pPr>
        <w:pStyle w:val="Nidungvnbn"/>
        <w:ind w:firstLine="0"/>
      </w:pPr>
      <w:r w:rsidRPr="00715758">
        <w:t>For hardware, we use chip Intel ® Core(TM) i5 260GB storage RAM 8GB. For software, we use mostly Visual Studio 2022 C#, Microsoft Server Management Studio 2019.</w:t>
      </w:r>
    </w:p>
    <w:p w14:paraId="0D8512B6" w14:textId="77777777" w:rsidR="00715758" w:rsidRDefault="00715758" w:rsidP="00715758">
      <w:pPr>
        <w:pStyle w:val="Tiumccp1"/>
      </w:pPr>
    </w:p>
    <w:p w14:paraId="3EDC36C6" w14:textId="77777777" w:rsidR="00715758" w:rsidRDefault="00715758" w:rsidP="00715758">
      <w:pPr>
        <w:pStyle w:val="Tiumccp1"/>
      </w:pPr>
    </w:p>
    <w:p w14:paraId="5CA6B063" w14:textId="77777777" w:rsidR="00715758" w:rsidRDefault="00715758" w:rsidP="00715758">
      <w:pPr>
        <w:pStyle w:val="Tiumccp1"/>
      </w:pPr>
    </w:p>
    <w:p w14:paraId="0DC37847" w14:textId="625B1E4F" w:rsidR="00715758" w:rsidRDefault="00715758" w:rsidP="00715758">
      <w:pPr>
        <w:pStyle w:val="Tiumccp1"/>
      </w:pPr>
      <w:bookmarkStart w:id="48" w:name="_Toc134644877"/>
      <w:r>
        <w:lastRenderedPageBreak/>
        <w:t>4.4 Rationable</w:t>
      </w:r>
      <w:bookmarkEnd w:id="48"/>
    </w:p>
    <w:p w14:paraId="7395B2DC" w14:textId="27EC843F" w:rsidR="00715758" w:rsidRDefault="00715758" w:rsidP="00715758">
      <w:pPr>
        <w:pStyle w:val="Nidungvnbn"/>
        <w:ind w:firstLine="0"/>
      </w:pPr>
      <w:r>
        <w:t>The mentioned functions are crucial for streamlining operations, enhancing communication, improving inventory management, and facilitating financial analysis in the distribution of mobile phone products to authorized resellers/agents.</w:t>
      </w:r>
    </w:p>
    <w:p w14:paraId="379A25A0" w14:textId="44963BF2" w:rsidR="00715758" w:rsidRDefault="00715758" w:rsidP="00715758">
      <w:pPr>
        <w:pStyle w:val="Chng"/>
      </w:pPr>
      <w:bookmarkStart w:id="49" w:name="_Toc134644878"/>
      <w:r>
        <w:t>5. Design</w:t>
      </w:r>
      <w:bookmarkEnd w:id="49"/>
    </w:p>
    <w:p w14:paraId="52868AE1" w14:textId="35F17E46" w:rsidR="00715758" w:rsidRDefault="00715758" w:rsidP="00715758">
      <w:pPr>
        <w:pStyle w:val="Tiumccp1"/>
      </w:pPr>
      <w:bookmarkStart w:id="50" w:name="_Toc134644879"/>
      <w:r>
        <w:t>5.1 Database design</w:t>
      </w:r>
      <w:bookmarkEnd w:id="50"/>
    </w:p>
    <w:p w14:paraId="0C862271" w14:textId="06363855" w:rsidR="00715758" w:rsidRDefault="00715758" w:rsidP="00D33A84">
      <w:pPr>
        <w:pStyle w:val="Nidungvnbn"/>
        <w:ind w:firstLine="0"/>
      </w:pPr>
      <w:r w:rsidRPr="00715758">
        <w:drawing>
          <wp:inline distT="0" distB="0" distL="0" distR="0" wp14:anchorId="1D51AF69" wp14:editId="459C687C">
            <wp:extent cx="5791835" cy="4569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4569460"/>
                    </a:xfrm>
                    <a:prstGeom prst="rect">
                      <a:avLst/>
                    </a:prstGeom>
                  </pic:spPr>
                </pic:pic>
              </a:graphicData>
            </a:graphic>
          </wp:inline>
        </w:drawing>
      </w:r>
    </w:p>
    <w:p w14:paraId="691BC8F4" w14:textId="0B03F803" w:rsidR="00423D3B" w:rsidRPr="00423D3B" w:rsidRDefault="00423D3B" w:rsidP="00423D3B">
      <w:pPr>
        <w:pStyle w:val="Caption"/>
        <w:rPr>
          <w:lang w:val="vi-VN"/>
        </w:rPr>
      </w:pPr>
      <w:bookmarkStart w:id="51" w:name="_Toc89851237"/>
      <w:bookmarkStart w:id="52" w:name="_Toc90232725"/>
      <w:bookmarkStart w:id="53" w:name="_Toc103895962"/>
      <w:bookmarkStart w:id="54" w:name="_Toc134644647"/>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7</w:t>
      </w:r>
      <w:r w:rsidRPr="00862DEC">
        <w:rPr>
          <w:noProof/>
          <w:lang w:val="vi-VN"/>
        </w:rPr>
        <w:fldChar w:fldCharType="end"/>
      </w:r>
      <w:r w:rsidRPr="00862DEC">
        <w:rPr>
          <w:lang w:val="vi-VN"/>
        </w:rPr>
        <w:t xml:space="preserve">: </w:t>
      </w:r>
      <w:bookmarkEnd w:id="51"/>
      <w:bookmarkEnd w:id="52"/>
      <w:bookmarkEnd w:id="53"/>
      <w:r>
        <w:rPr>
          <w:lang w:val="vi-VN"/>
        </w:rPr>
        <w:t>Database</w:t>
      </w:r>
      <w:bookmarkEnd w:id="54"/>
    </w:p>
    <w:p w14:paraId="53741401" w14:textId="638C229F" w:rsidR="00715758" w:rsidRDefault="00715758" w:rsidP="00715758">
      <w:pPr>
        <w:pStyle w:val="Tiumccp1"/>
      </w:pPr>
      <w:bookmarkStart w:id="55" w:name="_Toc134644880"/>
      <w:r>
        <w:t>5.2 Static model – class diagram</w:t>
      </w:r>
      <w:bookmarkEnd w:id="55"/>
    </w:p>
    <w:p w14:paraId="121915EA" w14:textId="688238DC" w:rsidR="00715758" w:rsidRDefault="00715758" w:rsidP="00D33A84">
      <w:pPr>
        <w:pStyle w:val="Nidungvnbn"/>
        <w:ind w:firstLine="0"/>
      </w:pPr>
      <w:r w:rsidRPr="00715758">
        <w:lastRenderedPageBreak/>
        <w:drawing>
          <wp:inline distT="0" distB="0" distL="0" distR="0" wp14:anchorId="0FA5EC63" wp14:editId="271B28D6">
            <wp:extent cx="5791835" cy="6670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6670675"/>
                    </a:xfrm>
                    <a:prstGeom prst="rect">
                      <a:avLst/>
                    </a:prstGeom>
                  </pic:spPr>
                </pic:pic>
              </a:graphicData>
            </a:graphic>
          </wp:inline>
        </w:drawing>
      </w:r>
    </w:p>
    <w:p w14:paraId="66CC3094" w14:textId="755F548B" w:rsidR="00423D3B" w:rsidRPr="00423D3B" w:rsidRDefault="00123B73" w:rsidP="00423D3B">
      <w:pPr>
        <w:pStyle w:val="Caption"/>
      </w:pPr>
      <w:bookmarkStart w:id="56" w:name="_Toc89851238"/>
      <w:bookmarkStart w:id="57" w:name="_Toc90232726"/>
      <w:bookmarkStart w:id="58" w:name="_Toc103895963"/>
      <w:bookmarkStart w:id="59" w:name="_Toc134644648"/>
      <w:r>
        <w:rPr>
          <w:lang w:val="vi-VN"/>
        </w:rPr>
        <w:t>Picture</w:t>
      </w:r>
      <w:r w:rsidR="00423D3B" w:rsidRPr="00862DEC">
        <w:rPr>
          <w:lang w:val="vi-VN"/>
        </w:rPr>
        <w:t xml:space="preserve"> 1.</w:t>
      </w:r>
      <w:r w:rsidR="00423D3B" w:rsidRPr="00862DEC">
        <w:rPr>
          <w:lang w:val="vi-VN"/>
        </w:rPr>
        <w:fldChar w:fldCharType="begin"/>
      </w:r>
      <w:r w:rsidR="00423D3B" w:rsidRPr="00862DEC">
        <w:rPr>
          <w:lang w:val="vi-VN"/>
        </w:rPr>
        <w:instrText xml:space="preserve"> SEQ Hình \* ARABIC </w:instrText>
      </w:r>
      <w:r w:rsidR="00423D3B" w:rsidRPr="00862DEC">
        <w:rPr>
          <w:lang w:val="vi-VN"/>
        </w:rPr>
        <w:fldChar w:fldCharType="separate"/>
      </w:r>
      <w:r w:rsidR="00423D3B">
        <w:rPr>
          <w:noProof/>
          <w:lang w:val="vi-VN"/>
        </w:rPr>
        <w:t>8</w:t>
      </w:r>
      <w:r w:rsidR="00423D3B" w:rsidRPr="00862DEC">
        <w:rPr>
          <w:noProof/>
          <w:lang w:val="vi-VN"/>
        </w:rPr>
        <w:fldChar w:fldCharType="end"/>
      </w:r>
      <w:r w:rsidR="00423D3B" w:rsidRPr="00862DEC">
        <w:rPr>
          <w:lang w:val="vi-VN"/>
        </w:rPr>
        <w:t xml:space="preserve">: </w:t>
      </w:r>
      <w:bookmarkEnd w:id="56"/>
      <w:bookmarkEnd w:id="57"/>
      <w:bookmarkEnd w:id="58"/>
      <w:r w:rsidR="00423D3B">
        <w:rPr>
          <w:lang w:val="vi-VN"/>
        </w:rPr>
        <w:t xml:space="preserve">Static model – Class </w:t>
      </w:r>
      <w:r w:rsidR="00423D3B">
        <w:t>diagram</w:t>
      </w:r>
      <w:bookmarkEnd w:id="59"/>
    </w:p>
    <w:p w14:paraId="1F030A2D" w14:textId="2D8D735D" w:rsidR="00715758" w:rsidRPr="006200D5" w:rsidRDefault="00715758" w:rsidP="00715758">
      <w:pPr>
        <w:pStyle w:val="Tiumccp1"/>
        <w:rPr>
          <w:lang w:val="vi-VN"/>
        </w:rPr>
      </w:pPr>
      <w:bookmarkStart w:id="60" w:name="_Toc134644881"/>
      <w:r>
        <w:t xml:space="preserve">5.3 Dynamic model – sequence </w:t>
      </w:r>
      <w:r w:rsidR="00423D3B">
        <w:t>diagram</w:t>
      </w:r>
      <w:bookmarkEnd w:id="60"/>
    </w:p>
    <w:p w14:paraId="268F7C3F" w14:textId="2F7A6B4C" w:rsidR="00423D3B" w:rsidRDefault="00423D3B" w:rsidP="00D33A84">
      <w:pPr>
        <w:pStyle w:val="Nidungvnbn"/>
        <w:ind w:firstLine="0"/>
      </w:pPr>
      <w:r w:rsidRPr="00423D3B">
        <w:lastRenderedPageBreak/>
        <w:drawing>
          <wp:inline distT="0" distB="0" distL="0" distR="0" wp14:anchorId="06731CFA" wp14:editId="7306B12A">
            <wp:extent cx="5791835" cy="7367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7367270"/>
                    </a:xfrm>
                    <a:prstGeom prst="rect">
                      <a:avLst/>
                    </a:prstGeom>
                  </pic:spPr>
                </pic:pic>
              </a:graphicData>
            </a:graphic>
          </wp:inline>
        </w:drawing>
      </w:r>
    </w:p>
    <w:p w14:paraId="2BE1BC2E" w14:textId="1A4043E2" w:rsidR="00423D3B" w:rsidRDefault="00423D3B" w:rsidP="00423D3B">
      <w:pPr>
        <w:pStyle w:val="Caption"/>
      </w:pPr>
      <w:bookmarkStart w:id="61" w:name="_Toc89851239"/>
      <w:bookmarkStart w:id="62" w:name="_Toc90232727"/>
      <w:bookmarkStart w:id="63" w:name="_Toc103895964"/>
      <w:bookmarkStart w:id="64" w:name="_Toc134644649"/>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9</w:t>
      </w:r>
      <w:r w:rsidRPr="00862DEC">
        <w:rPr>
          <w:noProof/>
          <w:lang w:val="vi-VN"/>
        </w:rPr>
        <w:fldChar w:fldCharType="end"/>
      </w:r>
      <w:r w:rsidRPr="00862DEC">
        <w:rPr>
          <w:lang w:val="vi-VN"/>
        </w:rPr>
        <w:t xml:space="preserve">: </w:t>
      </w:r>
      <w:bookmarkEnd w:id="61"/>
      <w:bookmarkEnd w:id="62"/>
      <w:bookmarkEnd w:id="63"/>
      <w:r>
        <w:rPr>
          <w:lang w:val="vi-VN"/>
        </w:rPr>
        <w:t>Dynamic model – Sequence</w:t>
      </w:r>
      <w:r>
        <w:t xml:space="preserve"> - Agents</w:t>
      </w:r>
      <w:r>
        <w:rPr>
          <w:lang w:val="vi-VN"/>
        </w:rPr>
        <w:t xml:space="preserve"> </w:t>
      </w:r>
      <w:r>
        <w:t>diagram</w:t>
      </w:r>
      <w:bookmarkEnd w:id="64"/>
    </w:p>
    <w:p w14:paraId="2E78F34B" w14:textId="754896AF" w:rsidR="00423D3B" w:rsidRDefault="00423D3B" w:rsidP="00D33A84">
      <w:pPr>
        <w:pStyle w:val="Nidungvnbn"/>
        <w:ind w:firstLine="0"/>
      </w:pPr>
      <w:r w:rsidRPr="00423D3B">
        <w:lastRenderedPageBreak/>
        <w:drawing>
          <wp:inline distT="0" distB="0" distL="0" distR="0" wp14:anchorId="130A43F6" wp14:editId="0BDE0152">
            <wp:extent cx="5229955" cy="7382905"/>
            <wp:effectExtent l="0" t="0" r="889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9955" cy="7382905"/>
                    </a:xfrm>
                    <a:prstGeom prst="rect">
                      <a:avLst/>
                    </a:prstGeom>
                  </pic:spPr>
                </pic:pic>
              </a:graphicData>
            </a:graphic>
          </wp:inline>
        </w:drawing>
      </w:r>
    </w:p>
    <w:p w14:paraId="0077EF4C" w14:textId="1CD5B505" w:rsidR="00123B73" w:rsidRDefault="00123B73" w:rsidP="00123B73">
      <w:pPr>
        <w:pStyle w:val="Caption"/>
        <w:rPr>
          <w:lang w:val="vi-VN"/>
        </w:rPr>
      </w:pPr>
      <w:bookmarkStart w:id="65" w:name="_Toc134644650"/>
      <w:r>
        <w:rPr>
          <w:lang w:val="vi-VN"/>
        </w:rPr>
        <w:t>Picture</w:t>
      </w:r>
      <w:r w:rsidRPr="00862DEC">
        <w:rPr>
          <w:lang w:val="vi-VN"/>
        </w:rPr>
        <w:t xml:space="preserve"> 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10</w:t>
      </w:r>
      <w:r w:rsidRPr="00862DEC">
        <w:rPr>
          <w:noProof/>
          <w:lang w:val="vi-VN"/>
        </w:rPr>
        <w:fldChar w:fldCharType="end"/>
      </w:r>
      <w:r w:rsidRPr="00862DEC">
        <w:rPr>
          <w:lang w:val="vi-VN"/>
        </w:rPr>
        <w:t xml:space="preserve">: </w:t>
      </w:r>
      <w:r>
        <w:rPr>
          <w:lang w:val="vi-VN"/>
        </w:rPr>
        <w:t xml:space="preserve">Dynamic model – Sequence </w:t>
      </w:r>
      <w:r>
        <w:t>– Accountant with Goods diagram</w:t>
      </w:r>
      <w:bookmarkEnd w:id="65"/>
    </w:p>
    <w:p w14:paraId="7CC9BA52" w14:textId="77777777" w:rsidR="00123B73" w:rsidRDefault="00123B73" w:rsidP="00423D3B"/>
    <w:p w14:paraId="6EC6358E" w14:textId="29D13747" w:rsidR="00423D3B" w:rsidRDefault="00423D3B" w:rsidP="00423D3B"/>
    <w:p w14:paraId="5A425B09" w14:textId="743CCE18" w:rsidR="00423D3B" w:rsidRDefault="00423D3B" w:rsidP="00D33A84">
      <w:pPr>
        <w:pStyle w:val="Nidungvnbn"/>
        <w:ind w:firstLine="0"/>
      </w:pPr>
      <w:r w:rsidRPr="00423D3B">
        <w:drawing>
          <wp:inline distT="0" distB="0" distL="0" distR="0" wp14:anchorId="169F0B86" wp14:editId="7A40FC8A">
            <wp:extent cx="5791835" cy="53797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5379720"/>
                    </a:xfrm>
                    <a:prstGeom prst="rect">
                      <a:avLst/>
                    </a:prstGeom>
                  </pic:spPr>
                </pic:pic>
              </a:graphicData>
            </a:graphic>
          </wp:inline>
        </w:drawing>
      </w:r>
    </w:p>
    <w:p w14:paraId="5BBB6807" w14:textId="77777777" w:rsidR="00123B73" w:rsidRDefault="00123B73" w:rsidP="00423D3B"/>
    <w:p w14:paraId="68AD5A5B" w14:textId="1767AD11" w:rsidR="00123B73" w:rsidRDefault="00123B73" w:rsidP="00123B73">
      <w:pPr>
        <w:pStyle w:val="Nidungvnbn"/>
        <w:jc w:val="center"/>
      </w:pPr>
      <w:bookmarkStart w:id="66" w:name="_Toc103895966"/>
      <w:bookmarkStart w:id="67" w:name="_Toc134644651"/>
      <w:r>
        <w:rPr>
          <w:lang w:val="vi-VN"/>
        </w:rPr>
        <w:t>P</w:t>
      </w:r>
      <w:r>
        <w:t xml:space="preserve">icture </w:t>
      </w:r>
      <w:r w:rsidRPr="00862DEC">
        <w:rPr>
          <w:lang w:val="vi-VN"/>
        </w:rPr>
        <w:t>1.</w:t>
      </w:r>
      <w:r w:rsidRPr="00862DEC">
        <w:rPr>
          <w:lang w:val="vi-VN"/>
        </w:rPr>
        <w:fldChar w:fldCharType="begin"/>
      </w:r>
      <w:r w:rsidRPr="00862DEC">
        <w:rPr>
          <w:lang w:val="vi-VN"/>
        </w:rPr>
        <w:instrText xml:space="preserve"> SEQ Hình \* ARABIC </w:instrText>
      </w:r>
      <w:r w:rsidRPr="00862DEC">
        <w:rPr>
          <w:lang w:val="vi-VN"/>
        </w:rPr>
        <w:fldChar w:fldCharType="separate"/>
      </w:r>
      <w:r>
        <w:rPr>
          <w:noProof/>
          <w:lang w:val="vi-VN"/>
        </w:rPr>
        <w:t>11</w:t>
      </w:r>
      <w:r w:rsidRPr="00862DEC">
        <w:rPr>
          <w:noProof/>
          <w:lang w:val="vi-VN"/>
        </w:rPr>
        <w:fldChar w:fldCharType="end"/>
      </w:r>
      <w:r w:rsidRPr="00862DEC">
        <w:rPr>
          <w:lang w:val="vi-VN"/>
        </w:rPr>
        <w:t xml:space="preserve">: </w:t>
      </w:r>
      <w:bookmarkEnd w:id="66"/>
      <w:r>
        <w:rPr>
          <w:lang w:val="vi-VN"/>
        </w:rPr>
        <w:t xml:space="preserve">Dynamic model – Sequence </w:t>
      </w:r>
      <w:r>
        <w:t>– Accountant with Agents diagram</w:t>
      </w:r>
      <w:bookmarkEnd w:id="67"/>
    </w:p>
    <w:p w14:paraId="7F672EE7" w14:textId="6502BCFC" w:rsidR="006200D5" w:rsidRDefault="006200D5" w:rsidP="00147B00">
      <w:pPr>
        <w:pStyle w:val="Chng"/>
      </w:pPr>
      <w:bookmarkStart w:id="68" w:name="_Toc134644882"/>
      <w:r>
        <w:t>6. Test Plan</w:t>
      </w:r>
      <w:bookmarkEnd w:id="68"/>
    </w:p>
    <w:p w14:paraId="35190CE7" w14:textId="1581009B" w:rsidR="00C464B3" w:rsidRPr="00C464B3" w:rsidRDefault="00C464B3" w:rsidP="00C464B3">
      <w:pPr>
        <w:pStyle w:val="Tiumccp1"/>
      </w:pPr>
      <w:bookmarkStart w:id="69" w:name="_Toc134644883"/>
      <w:r w:rsidRPr="00C464B3">
        <w:t>6.1 Requirements/specifications-based system level test cases</w:t>
      </w:r>
      <w:bookmarkEnd w:id="69"/>
    </w:p>
    <w:p w14:paraId="31113D84" w14:textId="06365CDC" w:rsidR="006200D5" w:rsidRPr="00C464B3" w:rsidRDefault="006200D5" w:rsidP="008555D2">
      <w:pPr>
        <w:pStyle w:val="Nidungvnbn"/>
        <w:jc w:val="left"/>
        <w:rPr>
          <w:b/>
        </w:rPr>
      </w:pPr>
      <w:r w:rsidRPr="00C464B3">
        <w:rPr>
          <w:b/>
        </w:rPr>
        <w:t>Tes</w:t>
      </w:r>
      <w:r w:rsidR="008555D2" w:rsidRPr="00C464B3">
        <w:rPr>
          <w:b/>
        </w:rPr>
        <w:t>t Case: Goods Received Creation</w:t>
      </w:r>
    </w:p>
    <w:p w14:paraId="7D71C64B" w14:textId="26D7AFBF" w:rsidR="006200D5" w:rsidRDefault="00C464B3" w:rsidP="006200D5">
      <w:pPr>
        <w:pStyle w:val="Nidungvnbn"/>
        <w:jc w:val="left"/>
      </w:pPr>
      <w:r>
        <w:rPr>
          <w:lang w:val="vi-VN"/>
        </w:rPr>
        <w:t xml:space="preserve">- </w:t>
      </w:r>
      <w:r w:rsidR="006200D5">
        <w:t>Description: Verify that Accountants can successfully create Goods Received when the distributor imports goods.</w:t>
      </w:r>
    </w:p>
    <w:p w14:paraId="10D1272E" w14:textId="54A065DC" w:rsidR="006200D5" w:rsidRDefault="00C464B3" w:rsidP="006200D5">
      <w:pPr>
        <w:pStyle w:val="Nidungvnbn"/>
        <w:jc w:val="left"/>
      </w:pPr>
      <w:r>
        <w:rPr>
          <w:lang w:val="vi-VN"/>
        </w:rPr>
        <w:lastRenderedPageBreak/>
        <w:t xml:space="preserve">- </w:t>
      </w:r>
      <w:r w:rsidR="006200D5">
        <w:t>Precondition: Accountant is logged into the system.</w:t>
      </w:r>
    </w:p>
    <w:p w14:paraId="42D8D3F9" w14:textId="5831C9FE" w:rsidR="006200D5" w:rsidRDefault="00C464B3" w:rsidP="00C464B3">
      <w:pPr>
        <w:pStyle w:val="Nidungvnbn"/>
        <w:jc w:val="left"/>
      </w:pPr>
      <w:r>
        <w:rPr>
          <w:lang w:val="vi-VN"/>
        </w:rPr>
        <w:t xml:space="preserve">- </w:t>
      </w:r>
      <w:r w:rsidR="006200D5">
        <w:t>Steps:</w:t>
      </w:r>
    </w:p>
    <w:p w14:paraId="1348BD25" w14:textId="73AAF792" w:rsidR="006200D5" w:rsidRDefault="00C464B3" w:rsidP="006200D5">
      <w:pPr>
        <w:pStyle w:val="Nidungvnbn"/>
        <w:jc w:val="left"/>
      </w:pPr>
      <w:r>
        <w:rPr>
          <w:lang w:val="vi-VN"/>
        </w:rPr>
        <w:t xml:space="preserve">+ </w:t>
      </w:r>
      <w:r w:rsidR="006200D5">
        <w:t>Accountant selects the option to create Goods Received.</w:t>
      </w:r>
    </w:p>
    <w:p w14:paraId="688CE511" w14:textId="5613FF0D" w:rsidR="006200D5" w:rsidRDefault="00C464B3" w:rsidP="006200D5">
      <w:pPr>
        <w:pStyle w:val="Nidungvnbn"/>
        <w:jc w:val="left"/>
      </w:pPr>
      <w:r>
        <w:rPr>
          <w:lang w:val="vi-VN"/>
        </w:rPr>
        <w:t xml:space="preserve">+ </w:t>
      </w:r>
      <w:r w:rsidR="006200D5">
        <w:t>Accountant enters the details of the imported items in the warehouse receipt.</w:t>
      </w:r>
    </w:p>
    <w:p w14:paraId="003CB8F6" w14:textId="4229BA9D" w:rsidR="006200D5" w:rsidRDefault="00C464B3" w:rsidP="006200D5">
      <w:pPr>
        <w:pStyle w:val="Nidungvnbn"/>
        <w:jc w:val="left"/>
      </w:pPr>
      <w:r>
        <w:rPr>
          <w:lang w:val="vi-VN"/>
        </w:rPr>
        <w:t xml:space="preserve">+ </w:t>
      </w:r>
      <w:r w:rsidR="006200D5">
        <w:t>Accountant submits the form.</w:t>
      </w:r>
    </w:p>
    <w:p w14:paraId="34906B8B" w14:textId="5CC1D78F" w:rsidR="006200D5" w:rsidRDefault="00C464B3" w:rsidP="006200D5">
      <w:pPr>
        <w:pStyle w:val="Nidungvnbn"/>
        <w:jc w:val="left"/>
      </w:pPr>
      <w:r>
        <w:rPr>
          <w:lang w:val="vi-VN"/>
        </w:rPr>
        <w:t xml:space="preserve">- </w:t>
      </w:r>
      <w:r w:rsidR="006200D5">
        <w:t>Expected Result: Goods Received record is successfully created with the specified items.</w:t>
      </w:r>
    </w:p>
    <w:p w14:paraId="2BAD48EB" w14:textId="0E8C0AAF" w:rsidR="006200D5" w:rsidRDefault="00C464B3" w:rsidP="008555D2">
      <w:pPr>
        <w:pStyle w:val="Nidungvnbn"/>
        <w:jc w:val="left"/>
      </w:pPr>
      <w:r>
        <w:rPr>
          <w:lang w:val="vi-VN"/>
        </w:rPr>
        <w:t xml:space="preserve">- </w:t>
      </w:r>
      <w:r w:rsidR="006200D5">
        <w:t>Test Ca</w:t>
      </w:r>
      <w:r w:rsidR="008555D2">
        <w:t>se: Order Placement and Payment</w:t>
      </w:r>
    </w:p>
    <w:p w14:paraId="31D3364A" w14:textId="76808C4A" w:rsidR="006200D5" w:rsidRDefault="00C464B3" w:rsidP="006200D5">
      <w:pPr>
        <w:pStyle w:val="Nidungvnbn"/>
        <w:jc w:val="left"/>
      </w:pPr>
      <w:r>
        <w:rPr>
          <w:lang w:val="vi-VN"/>
        </w:rPr>
        <w:t xml:space="preserve">- </w:t>
      </w:r>
      <w:r w:rsidR="006200D5">
        <w:t>Description: Verify that Resellers/Agents can place an order, choose a payment method, make online payment, and view order status.</w:t>
      </w:r>
    </w:p>
    <w:p w14:paraId="0ED68356" w14:textId="047477AF" w:rsidR="006200D5" w:rsidRDefault="00C464B3" w:rsidP="006200D5">
      <w:pPr>
        <w:pStyle w:val="Nidungvnbn"/>
        <w:jc w:val="left"/>
      </w:pPr>
      <w:r>
        <w:rPr>
          <w:lang w:val="vi-VN"/>
        </w:rPr>
        <w:t xml:space="preserve">- </w:t>
      </w:r>
      <w:r w:rsidR="006200D5">
        <w:t>Precondition: Reseller/Agent is logged into the system.</w:t>
      </w:r>
    </w:p>
    <w:p w14:paraId="56793489" w14:textId="756CEDEC" w:rsidR="006200D5" w:rsidRDefault="00C464B3" w:rsidP="006200D5">
      <w:pPr>
        <w:pStyle w:val="Nidungvnbn"/>
        <w:jc w:val="left"/>
      </w:pPr>
      <w:r>
        <w:rPr>
          <w:lang w:val="vi-VN"/>
        </w:rPr>
        <w:t xml:space="preserve">- </w:t>
      </w:r>
      <w:r w:rsidR="006200D5">
        <w:t>Steps:</w:t>
      </w:r>
    </w:p>
    <w:p w14:paraId="02E151C0" w14:textId="0886BF77" w:rsidR="006200D5" w:rsidRDefault="008555D2" w:rsidP="006200D5">
      <w:pPr>
        <w:pStyle w:val="Nidungvnbn"/>
        <w:jc w:val="left"/>
      </w:pPr>
      <w:r>
        <w:rPr>
          <w:lang w:val="vi-VN"/>
        </w:rPr>
        <w:t xml:space="preserve">+ </w:t>
      </w:r>
      <w:r w:rsidR="006200D5">
        <w:t>Reseller/Agent selects the option to place an order.</w:t>
      </w:r>
    </w:p>
    <w:p w14:paraId="1909EE65" w14:textId="113B818F" w:rsidR="006200D5" w:rsidRDefault="008555D2" w:rsidP="006200D5">
      <w:pPr>
        <w:pStyle w:val="Nidungvnbn"/>
        <w:jc w:val="left"/>
      </w:pPr>
      <w:r>
        <w:rPr>
          <w:lang w:val="vi-VN"/>
        </w:rPr>
        <w:t xml:space="preserve">+ </w:t>
      </w:r>
      <w:r w:rsidR="006200D5">
        <w:t>Reseller/Agent adds items to the order list and selects a payment method (Cash, bank transfer, Momo, etc.).</w:t>
      </w:r>
    </w:p>
    <w:p w14:paraId="2D0B62A6" w14:textId="71EA6F43" w:rsidR="006200D5" w:rsidRDefault="008555D2" w:rsidP="006200D5">
      <w:pPr>
        <w:pStyle w:val="Nidungvnbn"/>
        <w:jc w:val="left"/>
      </w:pPr>
      <w:r>
        <w:rPr>
          <w:lang w:val="vi-VN"/>
        </w:rPr>
        <w:t xml:space="preserve">+ </w:t>
      </w:r>
      <w:r w:rsidR="006200D5">
        <w:t>Reseller/Agent proceeds to make an online payment.</w:t>
      </w:r>
    </w:p>
    <w:p w14:paraId="28D44F80" w14:textId="00B6032F" w:rsidR="006200D5" w:rsidRDefault="008555D2" w:rsidP="006200D5">
      <w:pPr>
        <w:pStyle w:val="Nidungvnbn"/>
        <w:jc w:val="left"/>
      </w:pPr>
      <w:r>
        <w:rPr>
          <w:lang w:val="vi-VN"/>
        </w:rPr>
        <w:t xml:space="preserve">+ </w:t>
      </w:r>
      <w:r w:rsidR="006200D5">
        <w:t>Reseller/Agent checks the order status.</w:t>
      </w:r>
    </w:p>
    <w:p w14:paraId="73FAA921" w14:textId="4F0AF6E7" w:rsidR="006200D5" w:rsidRDefault="008555D2" w:rsidP="006200D5">
      <w:pPr>
        <w:pStyle w:val="Nidungvnbn"/>
        <w:jc w:val="left"/>
      </w:pPr>
      <w:r>
        <w:rPr>
          <w:lang w:val="vi-VN"/>
        </w:rPr>
        <w:t xml:space="preserve">- </w:t>
      </w:r>
      <w:r w:rsidR="006200D5">
        <w:t>Expected Result: Order is successfully placed, payment is made, and order status is visible to the Reseller/Agent.</w:t>
      </w:r>
    </w:p>
    <w:p w14:paraId="4E135BD3" w14:textId="0000286C" w:rsidR="006200D5" w:rsidRPr="008555D2" w:rsidRDefault="006200D5" w:rsidP="008555D2">
      <w:pPr>
        <w:pStyle w:val="Nidungvnbn"/>
        <w:jc w:val="left"/>
        <w:rPr>
          <w:b/>
        </w:rPr>
      </w:pPr>
      <w:r w:rsidRPr="008555D2">
        <w:rPr>
          <w:b/>
        </w:rPr>
        <w:t>Test Cas</w:t>
      </w:r>
      <w:r w:rsidR="008555D2" w:rsidRPr="008555D2">
        <w:rPr>
          <w:b/>
        </w:rPr>
        <w:t>e: Goods Delivery Note Creation</w:t>
      </w:r>
    </w:p>
    <w:p w14:paraId="57B69AF9" w14:textId="36777875" w:rsidR="006200D5" w:rsidRDefault="008555D2" w:rsidP="006200D5">
      <w:pPr>
        <w:pStyle w:val="Nidungvnbn"/>
        <w:jc w:val="left"/>
      </w:pPr>
      <w:r>
        <w:rPr>
          <w:lang w:val="vi-VN"/>
        </w:rPr>
        <w:t xml:space="preserve">- </w:t>
      </w:r>
      <w:r w:rsidR="006200D5">
        <w:t>Description: Verify that Accountants can create Goods Delivery Note, update order status, and payment status for delivering goods to agents.</w:t>
      </w:r>
    </w:p>
    <w:p w14:paraId="13641CD3" w14:textId="3AA36CA8" w:rsidR="006200D5" w:rsidRDefault="008555D2" w:rsidP="006200D5">
      <w:pPr>
        <w:pStyle w:val="Nidungvnbn"/>
        <w:jc w:val="left"/>
      </w:pPr>
      <w:r>
        <w:rPr>
          <w:lang w:val="vi-VN"/>
        </w:rPr>
        <w:t xml:space="preserve">- </w:t>
      </w:r>
      <w:r w:rsidR="006200D5">
        <w:t>Precondition: Accountant is logged into the system.</w:t>
      </w:r>
    </w:p>
    <w:p w14:paraId="02B28061" w14:textId="5E3650EE" w:rsidR="006200D5" w:rsidRDefault="008555D2" w:rsidP="006200D5">
      <w:pPr>
        <w:pStyle w:val="Nidungvnbn"/>
        <w:jc w:val="left"/>
      </w:pPr>
      <w:r>
        <w:rPr>
          <w:lang w:val="vi-VN"/>
        </w:rPr>
        <w:t xml:space="preserve">- </w:t>
      </w:r>
      <w:r w:rsidR="006200D5">
        <w:t>Steps:</w:t>
      </w:r>
    </w:p>
    <w:p w14:paraId="14F3C5C9" w14:textId="12126065" w:rsidR="006200D5" w:rsidRDefault="008555D2" w:rsidP="006200D5">
      <w:pPr>
        <w:pStyle w:val="Nidungvnbn"/>
        <w:jc w:val="left"/>
      </w:pPr>
      <w:r>
        <w:rPr>
          <w:lang w:val="vi-VN"/>
        </w:rPr>
        <w:t xml:space="preserve">+ </w:t>
      </w:r>
      <w:r w:rsidR="006200D5">
        <w:t>Accountant selects the option to create Goods Delivery Note.</w:t>
      </w:r>
    </w:p>
    <w:p w14:paraId="66F75A81" w14:textId="70F808EB" w:rsidR="006200D5" w:rsidRDefault="008555D2" w:rsidP="006200D5">
      <w:pPr>
        <w:pStyle w:val="Nidungvnbn"/>
        <w:jc w:val="left"/>
      </w:pPr>
      <w:r>
        <w:rPr>
          <w:lang w:val="vi-VN"/>
        </w:rPr>
        <w:t xml:space="preserve">+ </w:t>
      </w:r>
      <w:r w:rsidR="006200D5">
        <w:t>Accountant enters the necessary details and prints the delivery slips.</w:t>
      </w:r>
    </w:p>
    <w:p w14:paraId="3A57F755" w14:textId="0DD80DF2" w:rsidR="006200D5" w:rsidRDefault="008555D2" w:rsidP="006200D5">
      <w:pPr>
        <w:pStyle w:val="Nidungvnbn"/>
        <w:jc w:val="left"/>
      </w:pPr>
      <w:r>
        <w:rPr>
          <w:lang w:val="vi-VN"/>
        </w:rPr>
        <w:lastRenderedPageBreak/>
        <w:t xml:space="preserve">+ </w:t>
      </w:r>
      <w:r w:rsidR="006200D5">
        <w:t>Accountant updates the order status as "being transferred" and updates the payment status for agents.</w:t>
      </w:r>
    </w:p>
    <w:p w14:paraId="5BB84401" w14:textId="77777777" w:rsidR="006200D5" w:rsidRDefault="006200D5" w:rsidP="006200D5">
      <w:pPr>
        <w:pStyle w:val="Nidungvnbn"/>
        <w:jc w:val="left"/>
      </w:pPr>
      <w:r>
        <w:t>Expected Result: Goods Delivery Note is created, order status is updated, and payment status is recorded accurately.</w:t>
      </w:r>
    </w:p>
    <w:p w14:paraId="29D3DC5A" w14:textId="1B176268" w:rsidR="006200D5" w:rsidRPr="008555D2" w:rsidRDefault="008555D2" w:rsidP="008555D2">
      <w:pPr>
        <w:pStyle w:val="Nidungvnbn"/>
        <w:jc w:val="left"/>
        <w:rPr>
          <w:b/>
        </w:rPr>
      </w:pPr>
      <w:r w:rsidRPr="008555D2">
        <w:rPr>
          <w:b/>
        </w:rPr>
        <w:t>Test Case: Reports Viewing</w:t>
      </w:r>
    </w:p>
    <w:p w14:paraId="3FB93F17" w14:textId="21FB5B8D" w:rsidR="006200D5" w:rsidRDefault="008555D2" w:rsidP="006200D5">
      <w:pPr>
        <w:pStyle w:val="Nidungvnbn"/>
        <w:jc w:val="left"/>
      </w:pPr>
      <w:r>
        <w:rPr>
          <w:lang w:val="vi-VN"/>
        </w:rPr>
        <w:t xml:space="preserve">- </w:t>
      </w:r>
      <w:r w:rsidR="006200D5">
        <w:t>Description: Verify that Accountants can view incoming/outgoing stock report, best-selling products, and monthly revenue report.</w:t>
      </w:r>
    </w:p>
    <w:p w14:paraId="40B61964" w14:textId="61DCD61A" w:rsidR="006200D5" w:rsidRDefault="008555D2" w:rsidP="006200D5">
      <w:pPr>
        <w:pStyle w:val="Nidungvnbn"/>
        <w:jc w:val="left"/>
      </w:pPr>
      <w:r>
        <w:rPr>
          <w:lang w:val="vi-VN"/>
        </w:rPr>
        <w:t xml:space="preserve">- </w:t>
      </w:r>
      <w:r w:rsidR="006200D5">
        <w:t>Precondition: Accountant is logged into the system.</w:t>
      </w:r>
    </w:p>
    <w:p w14:paraId="24F8E879" w14:textId="7AEA46B5" w:rsidR="006200D5" w:rsidRDefault="008555D2" w:rsidP="006200D5">
      <w:pPr>
        <w:pStyle w:val="Nidungvnbn"/>
        <w:jc w:val="left"/>
      </w:pPr>
      <w:r>
        <w:rPr>
          <w:lang w:val="vi-VN"/>
        </w:rPr>
        <w:t xml:space="preserve">- </w:t>
      </w:r>
      <w:r w:rsidR="006200D5">
        <w:t>Steps:</w:t>
      </w:r>
    </w:p>
    <w:p w14:paraId="7BFB26F2" w14:textId="7D376C51" w:rsidR="006200D5" w:rsidRDefault="008555D2" w:rsidP="006200D5">
      <w:pPr>
        <w:pStyle w:val="Nidungvnbn"/>
        <w:jc w:val="left"/>
      </w:pPr>
      <w:r>
        <w:rPr>
          <w:lang w:val="vi-VN"/>
        </w:rPr>
        <w:t xml:space="preserve">+ </w:t>
      </w:r>
      <w:r w:rsidR="006200D5">
        <w:t>Accountant selects the option to view reports.</w:t>
      </w:r>
    </w:p>
    <w:p w14:paraId="6D120C92" w14:textId="1A7EAA0B" w:rsidR="006200D5" w:rsidRDefault="008555D2" w:rsidP="006200D5">
      <w:pPr>
        <w:pStyle w:val="Nidungvnbn"/>
        <w:jc w:val="left"/>
      </w:pPr>
      <w:r>
        <w:rPr>
          <w:lang w:val="vi-VN"/>
        </w:rPr>
        <w:t xml:space="preserve">+ </w:t>
      </w:r>
      <w:r w:rsidR="006200D5">
        <w:t>Accountant selects the desired report type (incoming/outgoing stock, best-selling products, monthly revenue).</w:t>
      </w:r>
    </w:p>
    <w:p w14:paraId="68792437" w14:textId="2DEEADBC" w:rsidR="006200D5" w:rsidRDefault="008555D2" w:rsidP="006200D5">
      <w:pPr>
        <w:pStyle w:val="Nidungvnbn"/>
        <w:jc w:val="left"/>
      </w:pPr>
      <w:r>
        <w:rPr>
          <w:lang w:val="vi-VN"/>
        </w:rPr>
        <w:t xml:space="preserve">+ </w:t>
      </w:r>
      <w:r w:rsidR="006200D5">
        <w:t>Accountant generates and views the report.</w:t>
      </w:r>
    </w:p>
    <w:p w14:paraId="503A884F" w14:textId="34D665B0" w:rsidR="00C9215A" w:rsidRDefault="008555D2" w:rsidP="00C9215A">
      <w:pPr>
        <w:pStyle w:val="Nidungvnbn"/>
        <w:jc w:val="left"/>
      </w:pPr>
      <w:r>
        <w:rPr>
          <w:lang w:val="vi-VN"/>
        </w:rPr>
        <w:t xml:space="preserve">- </w:t>
      </w:r>
      <w:r w:rsidR="006200D5">
        <w:t>Expected Result: The requested report is displayed correctly, providing accurate information on stock, sales, and revenue</w:t>
      </w:r>
      <w:r w:rsidR="00C464B3">
        <w:t>.</w:t>
      </w:r>
    </w:p>
    <w:p w14:paraId="2007DB7E" w14:textId="666EE229" w:rsidR="00C9215A" w:rsidRDefault="00C9215A" w:rsidP="00C9215A">
      <w:pPr>
        <w:pStyle w:val="Tiumccp1"/>
      </w:pPr>
      <w:bookmarkStart w:id="70" w:name="_Toc134644884"/>
      <w:r>
        <w:t>6.2 Traceability of test cases to use cases</w:t>
      </w:r>
      <w:bookmarkEnd w:id="70"/>
    </w:p>
    <w:p w14:paraId="56EBE4A7" w14:textId="68BF532D" w:rsidR="00C9215A" w:rsidRDefault="00C9215A" w:rsidP="00C9215A">
      <w:pPr>
        <w:pStyle w:val="Nidungvnbn"/>
      </w:pPr>
      <w:r>
        <w:t>-</w:t>
      </w:r>
      <w:r w:rsidRPr="00C9215A">
        <w:t xml:space="preserve"> </w:t>
      </w:r>
      <w:r>
        <w:t>Creating Goods Receipt: Linked to the use case "Accountant creates Goods Receipt when the company imports goods." This test case ensures that the Goods Receipt creation function works correctly and meets the requi</w:t>
      </w:r>
      <w:r>
        <w:t>rements of the accountants.</w:t>
      </w:r>
    </w:p>
    <w:p w14:paraId="1BA3BA45" w14:textId="71A57CB2" w:rsidR="00C9215A" w:rsidRDefault="00C9215A" w:rsidP="00C9215A">
      <w:pPr>
        <w:pStyle w:val="Nidungvnbn"/>
      </w:pPr>
      <w:r>
        <w:t xml:space="preserve">- </w:t>
      </w:r>
      <w:r>
        <w:t>Placing Orders and Payment: Linked to the use case "Reseller places an order, selects a payment method, and checks the order status." This test case ensures that the order placement, payment, and order status checking functions wo</w:t>
      </w:r>
      <w:r>
        <w:t>rk accurately for the Reseller.</w:t>
      </w:r>
    </w:p>
    <w:p w14:paraId="38F225A0" w14:textId="5671D210" w:rsidR="00C9215A" w:rsidRDefault="00C9215A" w:rsidP="00C9215A">
      <w:pPr>
        <w:pStyle w:val="Nidungvnbn"/>
      </w:pPr>
      <w:r>
        <w:t xml:space="preserve">- </w:t>
      </w:r>
      <w:r>
        <w:t>Creating Goods Delivery Note: Connected to the use case "Accountant creates Goods Delivery Note, updates order status, and payment status." This test case ensures that the Goods Delivery Note creation function works properly and accurately updates the order status and payment status.</w:t>
      </w:r>
    </w:p>
    <w:p w14:paraId="46E732A9" w14:textId="4250A097" w:rsidR="00C9215A" w:rsidRDefault="00C9215A" w:rsidP="00C9215A">
      <w:pPr>
        <w:pStyle w:val="Nidungvnbn"/>
      </w:pPr>
      <w:r>
        <w:lastRenderedPageBreak/>
        <w:t xml:space="preserve">- </w:t>
      </w:r>
      <w:r>
        <w:t>Viewing Reports: Linked to the use case "Accountant views incoming/outgoing stock reports, best-selling products, and monthly revenue report." This test case ensures that the Accountant can generate and view the desired reports correctly, providing accurate information on stock, sales, and revenue.</w:t>
      </w:r>
    </w:p>
    <w:p w14:paraId="72509387" w14:textId="449CD8EB" w:rsidR="00C9215A" w:rsidRDefault="00C9215A" w:rsidP="00C9215A">
      <w:pPr>
        <w:pStyle w:val="Tiumccp1"/>
      </w:pPr>
      <w:bookmarkStart w:id="71" w:name="_Toc134644885"/>
      <w:r>
        <w:t>6.3 Techniques used for test generation</w:t>
      </w:r>
      <w:bookmarkEnd w:id="71"/>
    </w:p>
    <w:p w14:paraId="4525EC8D" w14:textId="220A7225" w:rsidR="00C9215A" w:rsidRDefault="00C9215A" w:rsidP="00C9215A">
      <w:pPr>
        <w:pStyle w:val="Nidungvnbn"/>
      </w:pPr>
      <w:r>
        <w:t xml:space="preserve">- </w:t>
      </w:r>
      <w:r w:rsidRPr="00C9215A">
        <w:t>To generate test cases, we have used techniques such as black-box testing, white-box testing, and integration testing. By employing these methods, we can test the correctness and performance of the software's functionalities.</w:t>
      </w:r>
    </w:p>
    <w:p w14:paraId="05C9B3EF" w14:textId="2D060E67" w:rsidR="00C9215A" w:rsidRDefault="00C9215A" w:rsidP="00C9215A">
      <w:pPr>
        <w:pStyle w:val="Tiumccp1"/>
      </w:pPr>
      <w:bookmarkStart w:id="72" w:name="_Toc134644886"/>
      <w:r>
        <w:t xml:space="preserve">6.4 </w:t>
      </w:r>
      <w:r w:rsidRPr="00C9215A">
        <w:t>Assessment of the goodness of your testsuite</w:t>
      </w:r>
      <w:bookmarkEnd w:id="72"/>
    </w:p>
    <w:p w14:paraId="5C634FF8" w14:textId="19285059" w:rsidR="00C9215A" w:rsidRDefault="00C9215A" w:rsidP="00C9215A">
      <w:pPr>
        <w:pStyle w:val="Nidungvnbn"/>
      </w:pPr>
      <w:r>
        <w:t xml:space="preserve">- </w:t>
      </w:r>
      <w:r w:rsidRPr="00C9215A">
        <w:t>To evaluate the quality of the test suite, we have used metrics such as code coverage and defect detection rate. Code coverage indicates the percentage of source code that has been tested by the test cases. Defect detection rate measures the test suite's ability to detect errors in the software</w:t>
      </w:r>
    </w:p>
    <w:p w14:paraId="3A9F1B75" w14:textId="667C65B2" w:rsidR="005A0876" w:rsidRDefault="005A0876" w:rsidP="005A0876">
      <w:pPr>
        <w:pStyle w:val="Chng"/>
      </w:pPr>
      <w:bookmarkStart w:id="73" w:name="_Toc134644887"/>
      <w:r>
        <w:t>7. Demo</w:t>
      </w:r>
      <w:bookmarkEnd w:id="73"/>
    </w:p>
    <w:p w14:paraId="619BEBC0" w14:textId="14B781AD" w:rsidR="00740143" w:rsidRPr="00740143" w:rsidRDefault="00D33A84" w:rsidP="00740143">
      <w:pPr>
        <w:pStyle w:val="Tiumccp1"/>
        <w:rPr>
          <w:rStyle w:val="Tiumccp1Char"/>
          <w:b/>
        </w:rPr>
      </w:pPr>
      <w:bookmarkStart w:id="74" w:name="_Toc134644888"/>
      <w:r w:rsidRPr="00740143">
        <w:rPr>
          <w:rStyle w:val="Tiumccp1Char"/>
          <w:b/>
        </w:rPr>
        <w:t>7.1</w:t>
      </w:r>
      <w:r w:rsidR="00AF33D9">
        <w:rPr>
          <w:rStyle w:val="Tiumccp1Char"/>
          <w:b/>
        </w:rPr>
        <w:t xml:space="preserve"> </w:t>
      </w:r>
      <w:r w:rsidR="005A0876" w:rsidRPr="00740143">
        <w:t>Database</w:t>
      </w:r>
      <w:bookmarkEnd w:id="74"/>
    </w:p>
    <w:p w14:paraId="5D000598" w14:textId="77777777" w:rsidR="00740143" w:rsidRDefault="00740143" w:rsidP="00D33A84">
      <w:pPr>
        <w:pStyle w:val="Nidungvnbn"/>
        <w:rPr>
          <w:rStyle w:val="Tiumccp1Char"/>
        </w:rPr>
      </w:pPr>
    </w:p>
    <w:p w14:paraId="0CF26F39" w14:textId="0531A7D3" w:rsidR="005A0876" w:rsidRDefault="005A0876" w:rsidP="00740143">
      <w:pPr>
        <w:pStyle w:val="Nidungvnbn"/>
        <w:ind w:firstLine="0"/>
      </w:pPr>
      <w:r w:rsidRPr="005A0876">
        <w:drawing>
          <wp:inline distT="0" distB="0" distL="0" distR="0" wp14:anchorId="6453D497" wp14:editId="27965ACB">
            <wp:extent cx="5791835" cy="2374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374265"/>
                    </a:xfrm>
                    <a:prstGeom prst="rect">
                      <a:avLst/>
                    </a:prstGeom>
                  </pic:spPr>
                </pic:pic>
              </a:graphicData>
            </a:graphic>
          </wp:inline>
        </w:drawing>
      </w:r>
    </w:p>
    <w:p w14:paraId="5AF4493E" w14:textId="3BFE51A5" w:rsidR="005A0876" w:rsidRDefault="005A0876" w:rsidP="005A0876">
      <w:pPr>
        <w:pStyle w:val="Tiumccp1"/>
      </w:pPr>
      <w:bookmarkStart w:id="75" w:name="_Toc134644889"/>
      <w:r>
        <w:t>7.2 Source code</w:t>
      </w:r>
      <w:bookmarkEnd w:id="75"/>
    </w:p>
    <w:p w14:paraId="268EEAC1" w14:textId="718C4388" w:rsidR="005A0876" w:rsidRPr="00C6021B" w:rsidRDefault="005A0876" w:rsidP="00D33A84">
      <w:pPr>
        <w:pStyle w:val="Nidungvnbn"/>
        <w:ind w:firstLine="0"/>
        <w:rPr>
          <w:lang w:val="vi-VN"/>
        </w:rPr>
      </w:pPr>
      <w:r w:rsidRPr="005A0876">
        <w:lastRenderedPageBreak/>
        <w:drawing>
          <wp:inline distT="0" distB="0" distL="0" distR="0" wp14:anchorId="2D07A08F" wp14:editId="37535D04">
            <wp:extent cx="5791835" cy="3055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055620"/>
                    </a:xfrm>
                    <a:prstGeom prst="rect">
                      <a:avLst/>
                    </a:prstGeom>
                  </pic:spPr>
                </pic:pic>
              </a:graphicData>
            </a:graphic>
          </wp:inline>
        </w:drawing>
      </w:r>
    </w:p>
    <w:p w14:paraId="3314EC9F" w14:textId="77777777" w:rsidR="005A0876" w:rsidRDefault="005A0876" w:rsidP="005A0876">
      <w:pPr>
        <w:pStyle w:val="Tiumccp1"/>
      </w:pPr>
    </w:p>
    <w:p w14:paraId="35398C78" w14:textId="77777777" w:rsidR="005A0876" w:rsidRDefault="005A0876" w:rsidP="005A0876">
      <w:pPr>
        <w:pStyle w:val="Tiumccp1"/>
      </w:pPr>
    </w:p>
    <w:p w14:paraId="350230DD" w14:textId="77777777" w:rsidR="005A0876" w:rsidRDefault="005A0876" w:rsidP="005A0876">
      <w:pPr>
        <w:pStyle w:val="Tiumccp1"/>
      </w:pPr>
    </w:p>
    <w:p w14:paraId="7DE0D193" w14:textId="77777777" w:rsidR="006200D5" w:rsidRPr="00123B73" w:rsidRDefault="006200D5" w:rsidP="00123B73">
      <w:pPr>
        <w:pStyle w:val="Nidungvnbn"/>
        <w:jc w:val="center"/>
      </w:pPr>
    </w:p>
    <w:p w14:paraId="26941E10" w14:textId="77777777" w:rsidR="00123B73" w:rsidRPr="00423D3B" w:rsidRDefault="00123B73" w:rsidP="00423D3B"/>
    <w:p w14:paraId="54399897" w14:textId="77777777" w:rsidR="00423D3B" w:rsidRDefault="00423D3B" w:rsidP="00715758">
      <w:pPr>
        <w:pStyle w:val="Tiumccp1"/>
      </w:pPr>
    </w:p>
    <w:p w14:paraId="50FBA26C" w14:textId="77777777" w:rsidR="00715758" w:rsidRDefault="00715758" w:rsidP="00715758">
      <w:pPr>
        <w:pStyle w:val="Nidungvnbn"/>
      </w:pPr>
    </w:p>
    <w:p w14:paraId="6092F6DA" w14:textId="77777777" w:rsidR="00715758" w:rsidRDefault="00715758" w:rsidP="00715758">
      <w:pPr>
        <w:pStyle w:val="Nidungvnbn"/>
      </w:pPr>
    </w:p>
    <w:p w14:paraId="0114FF70" w14:textId="77777777" w:rsidR="00715758" w:rsidRDefault="00715758" w:rsidP="00715758">
      <w:pPr>
        <w:pStyle w:val="Nidungvnbn"/>
      </w:pPr>
    </w:p>
    <w:p w14:paraId="5A732A9B" w14:textId="77777777" w:rsidR="00715758" w:rsidRPr="005259B9" w:rsidRDefault="00715758" w:rsidP="00715758">
      <w:pPr>
        <w:pStyle w:val="Nidungvnbn"/>
        <w:ind w:firstLine="0"/>
      </w:pPr>
    </w:p>
    <w:p w14:paraId="4F670F7A" w14:textId="49565D2A" w:rsidR="001E43A9" w:rsidRDefault="001E43A9" w:rsidP="001E43A9">
      <w:pPr>
        <w:rPr>
          <w:b/>
          <w:color w:val="FF0000"/>
          <w:sz w:val="30"/>
          <w:szCs w:val="30"/>
          <w:shd w:val="clear" w:color="auto" w:fill="FBFBFB"/>
        </w:rPr>
      </w:pPr>
    </w:p>
    <w:p w14:paraId="1140EEED" w14:textId="77777777" w:rsidR="00E12997" w:rsidRPr="001E43A9" w:rsidRDefault="00E12997" w:rsidP="001E43A9">
      <w:pPr>
        <w:rPr>
          <w:b/>
          <w:color w:val="FF0000"/>
          <w:sz w:val="30"/>
          <w:szCs w:val="30"/>
          <w:shd w:val="clear" w:color="auto" w:fill="FBFBFB"/>
        </w:rPr>
      </w:pPr>
    </w:p>
    <w:p w14:paraId="3FC9AAE4" w14:textId="77777777" w:rsidR="001E43A9" w:rsidRPr="001E43A9" w:rsidRDefault="001E43A9" w:rsidP="001E43A9">
      <w:pPr>
        <w:rPr>
          <w:b/>
          <w:sz w:val="30"/>
          <w:szCs w:val="30"/>
        </w:rPr>
      </w:pPr>
    </w:p>
    <w:p w14:paraId="36ADB210" w14:textId="77777777" w:rsidR="001E43A9" w:rsidRPr="001E43A9" w:rsidRDefault="001E43A9" w:rsidP="001E43A9">
      <w:pPr>
        <w:rPr>
          <w:b/>
          <w:sz w:val="30"/>
          <w:szCs w:val="30"/>
        </w:rPr>
      </w:pPr>
    </w:p>
    <w:p w14:paraId="173AC701" w14:textId="77777777" w:rsidR="001E43A9" w:rsidRPr="001E43A9" w:rsidRDefault="001E43A9" w:rsidP="001E43A9">
      <w:pPr>
        <w:pStyle w:val="Nidungvnbn"/>
        <w:ind w:firstLine="0"/>
        <w:rPr>
          <w:b/>
        </w:rPr>
      </w:pPr>
    </w:p>
    <w:p w14:paraId="158C6EBA" w14:textId="77777777" w:rsidR="00471FA5" w:rsidRDefault="00471FA5" w:rsidP="00471FA5">
      <w:pPr>
        <w:pStyle w:val="Nidungvnbn"/>
        <w:ind w:firstLine="0"/>
        <w:rPr>
          <w:b/>
        </w:rPr>
      </w:pPr>
    </w:p>
    <w:p w14:paraId="7011F53D" w14:textId="77777777" w:rsidR="00471FA5" w:rsidRDefault="00471FA5" w:rsidP="00471FA5">
      <w:pPr>
        <w:pStyle w:val="Nidungvnbn"/>
        <w:ind w:firstLine="0"/>
        <w:rPr>
          <w:b/>
        </w:rPr>
      </w:pPr>
    </w:p>
    <w:p w14:paraId="4141D20E" w14:textId="1709DA8C" w:rsidR="007E7FF7" w:rsidRPr="001E43A9" w:rsidRDefault="0078625B" w:rsidP="00471FA5">
      <w:pPr>
        <w:pStyle w:val="Nidungvnbn"/>
        <w:ind w:firstLine="0"/>
        <w:jc w:val="center"/>
        <w:rPr>
          <w:b/>
          <w:sz w:val="40"/>
          <w:szCs w:val="40"/>
        </w:rPr>
      </w:pPr>
      <w:r w:rsidRPr="001E43A9">
        <w:rPr>
          <w:b/>
          <w:sz w:val="32"/>
          <w:szCs w:val="32"/>
        </w:rPr>
        <w:lastRenderedPageBreak/>
        <w:t>REFERENCES</w:t>
      </w:r>
    </w:p>
    <w:p w14:paraId="0816FD56" w14:textId="5426347C" w:rsidR="003772AD" w:rsidRPr="001E43A9" w:rsidRDefault="0078625B" w:rsidP="003772AD">
      <w:pPr>
        <w:spacing w:line="360" w:lineRule="auto"/>
        <w:ind w:left="360" w:firstLine="360"/>
        <w:rPr>
          <w:b/>
          <w:sz w:val="26"/>
          <w:szCs w:val="26"/>
          <w:lang w:val="vi-VN"/>
        </w:rPr>
      </w:pPr>
      <w:bookmarkStart w:id="76" w:name="_Hlk89872927"/>
      <w:r w:rsidRPr="001E43A9">
        <w:rPr>
          <w:b/>
          <w:sz w:val="26"/>
          <w:szCs w:val="26"/>
          <w:lang w:val="vi-VN"/>
        </w:rPr>
        <w:t>Vietnamese</w:t>
      </w:r>
    </w:p>
    <w:p w14:paraId="75017B98" w14:textId="0887C789" w:rsidR="003772AD" w:rsidRDefault="0078625B" w:rsidP="003772AD">
      <w:pPr>
        <w:spacing w:line="360" w:lineRule="auto"/>
        <w:ind w:left="360" w:firstLine="360"/>
        <w:rPr>
          <w:b/>
          <w:sz w:val="26"/>
          <w:szCs w:val="26"/>
        </w:rPr>
      </w:pPr>
      <w:r w:rsidRPr="001E43A9">
        <w:rPr>
          <w:b/>
          <w:sz w:val="26"/>
          <w:szCs w:val="26"/>
        </w:rPr>
        <w:t>English</w:t>
      </w:r>
    </w:p>
    <w:p w14:paraId="5BFE7948" w14:textId="038ACD98" w:rsidR="00290F82" w:rsidRPr="00290F82" w:rsidRDefault="00290F82" w:rsidP="003772AD">
      <w:pPr>
        <w:spacing w:line="360" w:lineRule="auto"/>
        <w:ind w:left="360" w:firstLine="360"/>
        <w:rPr>
          <w:sz w:val="26"/>
          <w:szCs w:val="26"/>
        </w:rPr>
      </w:pPr>
      <w:r w:rsidRPr="00290F82">
        <w:rPr>
          <w:sz w:val="26"/>
          <w:szCs w:val="26"/>
        </w:rPr>
        <w:t>Introducing by Master. Pham Thai Ky Trung</w:t>
      </w:r>
    </w:p>
    <w:p w14:paraId="76104211" w14:textId="6FF24F6A" w:rsidR="00E55E53" w:rsidRPr="00290F82" w:rsidRDefault="00290F82" w:rsidP="00C6021B">
      <w:pPr>
        <w:pStyle w:val="ListParagraph"/>
        <w:numPr>
          <w:ilvl w:val="0"/>
          <w:numId w:val="3"/>
        </w:numPr>
        <w:spacing w:line="360" w:lineRule="auto"/>
        <w:rPr>
          <w:sz w:val="26"/>
          <w:szCs w:val="26"/>
          <w:lang w:val="vi-VN"/>
        </w:rPr>
      </w:pPr>
      <w:r>
        <w:rPr>
          <w:sz w:val="26"/>
          <w:szCs w:val="26"/>
        </w:rPr>
        <w:t>Software Engineering – TENTH EDITION – Ian Sommerville</w:t>
      </w:r>
    </w:p>
    <w:p w14:paraId="3DDD891F" w14:textId="24552A00" w:rsidR="00290F82" w:rsidRPr="00290F82" w:rsidRDefault="00290F82" w:rsidP="00C6021B">
      <w:pPr>
        <w:pStyle w:val="ListParagraph"/>
        <w:numPr>
          <w:ilvl w:val="0"/>
          <w:numId w:val="3"/>
        </w:numPr>
        <w:spacing w:line="360" w:lineRule="auto"/>
        <w:rPr>
          <w:sz w:val="26"/>
          <w:szCs w:val="26"/>
          <w:lang w:val="vi-VN"/>
        </w:rPr>
      </w:pPr>
      <w:r>
        <w:rPr>
          <w:sz w:val="26"/>
          <w:szCs w:val="26"/>
        </w:rPr>
        <w:t>Introduction to Software Engineering – Second Edition</w:t>
      </w:r>
    </w:p>
    <w:p w14:paraId="72390176" w14:textId="2BDCD3B9" w:rsidR="00290F82" w:rsidRPr="00290F82" w:rsidRDefault="00290F82" w:rsidP="00C6021B">
      <w:pPr>
        <w:pStyle w:val="ListParagraph"/>
        <w:numPr>
          <w:ilvl w:val="0"/>
          <w:numId w:val="3"/>
        </w:numPr>
        <w:spacing w:line="360" w:lineRule="auto"/>
        <w:rPr>
          <w:sz w:val="26"/>
          <w:szCs w:val="26"/>
          <w:lang w:val="vi-VN"/>
        </w:rPr>
      </w:pPr>
      <w:r>
        <w:rPr>
          <w:sz w:val="26"/>
          <w:szCs w:val="26"/>
        </w:rPr>
        <w:t>TDTU – Slides Chapter 2 – Software Process</w:t>
      </w:r>
    </w:p>
    <w:p w14:paraId="51B337A6" w14:textId="3BAD7485" w:rsidR="00290F82" w:rsidRPr="00C6021B" w:rsidRDefault="00290F82" w:rsidP="00C6021B">
      <w:pPr>
        <w:pStyle w:val="ListParagraph"/>
        <w:numPr>
          <w:ilvl w:val="0"/>
          <w:numId w:val="3"/>
        </w:numPr>
        <w:spacing w:line="360" w:lineRule="auto"/>
        <w:rPr>
          <w:sz w:val="26"/>
          <w:szCs w:val="26"/>
          <w:lang w:val="vi-VN"/>
        </w:rPr>
      </w:pPr>
      <w:r>
        <w:rPr>
          <w:sz w:val="26"/>
          <w:szCs w:val="26"/>
        </w:rPr>
        <w:t>TDTU – Slides Chapter 6 – Alige SW Dev</w:t>
      </w:r>
    </w:p>
    <w:p w14:paraId="567D1E8B" w14:textId="496D62B7" w:rsidR="0078625B" w:rsidRPr="001E43A9" w:rsidRDefault="0078625B" w:rsidP="0078625B">
      <w:pPr>
        <w:spacing w:line="360" w:lineRule="auto"/>
        <w:ind w:left="709"/>
        <w:rPr>
          <w:sz w:val="26"/>
          <w:szCs w:val="26"/>
          <w:lang w:val="vi-VN"/>
        </w:rPr>
      </w:pPr>
    </w:p>
    <w:bookmarkEnd w:id="76"/>
    <w:p w14:paraId="2A8E9570" w14:textId="77777777" w:rsidR="009442CE" w:rsidRPr="001E43A9" w:rsidRDefault="009442CE" w:rsidP="007E7FF7">
      <w:pPr>
        <w:tabs>
          <w:tab w:val="center" w:pos="6379"/>
        </w:tabs>
        <w:spacing w:after="200" w:line="276" w:lineRule="auto"/>
        <w:jc w:val="center"/>
        <w:rPr>
          <w:b/>
          <w:sz w:val="32"/>
          <w:szCs w:val="32"/>
        </w:rPr>
      </w:pPr>
    </w:p>
    <w:p w14:paraId="0F7F3169" w14:textId="77777777" w:rsidR="009442CE" w:rsidRPr="001E43A9" w:rsidRDefault="009442CE" w:rsidP="007E7FF7">
      <w:pPr>
        <w:tabs>
          <w:tab w:val="center" w:pos="6379"/>
        </w:tabs>
        <w:spacing w:after="200" w:line="276" w:lineRule="auto"/>
        <w:jc w:val="center"/>
        <w:rPr>
          <w:b/>
          <w:sz w:val="32"/>
          <w:szCs w:val="32"/>
        </w:rPr>
      </w:pPr>
    </w:p>
    <w:p w14:paraId="04673FE9" w14:textId="77777777" w:rsidR="009442CE" w:rsidRPr="001E43A9" w:rsidRDefault="009442CE" w:rsidP="007E7FF7">
      <w:pPr>
        <w:tabs>
          <w:tab w:val="center" w:pos="6379"/>
        </w:tabs>
        <w:spacing w:after="200" w:line="276" w:lineRule="auto"/>
        <w:jc w:val="center"/>
        <w:rPr>
          <w:b/>
          <w:sz w:val="32"/>
          <w:szCs w:val="32"/>
        </w:rPr>
      </w:pPr>
    </w:p>
    <w:p w14:paraId="76897ED0" w14:textId="77777777" w:rsidR="009442CE" w:rsidRPr="001E43A9" w:rsidRDefault="009442CE" w:rsidP="007E7FF7">
      <w:pPr>
        <w:tabs>
          <w:tab w:val="center" w:pos="6379"/>
        </w:tabs>
        <w:spacing w:after="200" w:line="276" w:lineRule="auto"/>
        <w:jc w:val="center"/>
        <w:rPr>
          <w:b/>
          <w:sz w:val="32"/>
          <w:szCs w:val="32"/>
        </w:rPr>
      </w:pPr>
    </w:p>
    <w:p w14:paraId="4DA256F4" w14:textId="77777777" w:rsidR="009442CE" w:rsidRPr="001E43A9" w:rsidRDefault="009442CE" w:rsidP="007E7FF7">
      <w:pPr>
        <w:tabs>
          <w:tab w:val="center" w:pos="6379"/>
        </w:tabs>
        <w:spacing w:after="200" w:line="276" w:lineRule="auto"/>
        <w:jc w:val="center"/>
        <w:rPr>
          <w:b/>
          <w:sz w:val="32"/>
          <w:szCs w:val="32"/>
        </w:rPr>
      </w:pPr>
    </w:p>
    <w:p w14:paraId="4683987D" w14:textId="77777777" w:rsidR="009442CE" w:rsidRPr="001E43A9" w:rsidRDefault="009442CE" w:rsidP="007E7FF7">
      <w:pPr>
        <w:tabs>
          <w:tab w:val="center" w:pos="6379"/>
        </w:tabs>
        <w:spacing w:after="200" w:line="276" w:lineRule="auto"/>
        <w:jc w:val="center"/>
        <w:rPr>
          <w:b/>
          <w:sz w:val="32"/>
          <w:szCs w:val="32"/>
        </w:rPr>
      </w:pPr>
    </w:p>
    <w:p w14:paraId="45B96135" w14:textId="77777777" w:rsidR="009442CE" w:rsidRPr="001E43A9" w:rsidRDefault="009442CE" w:rsidP="007E7FF7">
      <w:pPr>
        <w:tabs>
          <w:tab w:val="center" w:pos="6379"/>
        </w:tabs>
        <w:spacing w:after="200" w:line="276" w:lineRule="auto"/>
        <w:jc w:val="center"/>
        <w:rPr>
          <w:b/>
          <w:sz w:val="32"/>
          <w:szCs w:val="32"/>
        </w:rPr>
      </w:pPr>
    </w:p>
    <w:p w14:paraId="7F9AFB34" w14:textId="77777777" w:rsidR="009442CE" w:rsidRPr="001E43A9" w:rsidRDefault="009442CE" w:rsidP="007E7FF7">
      <w:pPr>
        <w:tabs>
          <w:tab w:val="center" w:pos="6379"/>
        </w:tabs>
        <w:spacing w:after="200" w:line="276" w:lineRule="auto"/>
        <w:jc w:val="center"/>
        <w:rPr>
          <w:b/>
          <w:sz w:val="32"/>
          <w:szCs w:val="32"/>
        </w:rPr>
      </w:pPr>
    </w:p>
    <w:p w14:paraId="38F0F7BF" w14:textId="77777777" w:rsidR="009442CE" w:rsidRPr="001E43A9" w:rsidRDefault="009442CE" w:rsidP="007E7FF7">
      <w:pPr>
        <w:tabs>
          <w:tab w:val="center" w:pos="6379"/>
        </w:tabs>
        <w:spacing w:after="200" w:line="276" w:lineRule="auto"/>
        <w:jc w:val="center"/>
        <w:rPr>
          <w:b/>
          <w:sz w:val="32"/>
          <w:szCs w:val="32"/>
        </w:rPr>
      </w:pPr>
    </w:p>
    <w:p w14:paraId="5F2A1618" w14:textId="77777777" w:rsidR="009442CE" w:rsidRPr="001E43A9" w:rsidRDefault="009442CE" w:rsidP="007E7FF7">
      <w:pPr>
        <w:tabs>
          <w:tab w:val="center" w:pos="6379"/>
        </w:tabs>
        <w:spacing w:after="200" w:line="276" w:lineRule="auto"/>
        <w:jc w:val="center"/>
        <w:rPr>
          <w:b/>
          <w:sz w:val="32"/>
          <w:szCs w:val="32"/>
        </w:rPr>
      </w:pPr>
    </w:p>
    <w:p w14:paraId="36655B63" w14:textId="77777777" w:rsidR="009442CE" w:rsidRPr="001E43A9" w:rsidRDefault="009442CE" w:rsidP="007E7FF7">
      <w:pPr>
        <w:tabs>
          <w:tab w:val="center" w:pos="6379"/>
        </w:tabs>
        <w:spacing w:after="200" w:line="276" w:lineRule="auto"/>
        <w:jc w:val="center"/>
        <w:rPr>
          <w:b/>
          <w:sz w:val="32"/>
          <w:szCs w:val="32"/>
        </w:rPr>
      </w:pPr>
    </w:p>
    <w:p w14:paraId="27A653DE" w14:textId="77777777" w:rsidR="009442CE" w:rsidRPr="001E43A9" w:rsidRDefault="009442CE" w:rsidP="007E7FF7">
      <w:pPr>
        <w:tabs>
          <w:tab w:val="center" w:pos="6379"/>
        </w:tabs>
        <w:spacing w:after="200" w:line="276" w:lineRule="auto"/>
        <w:jc w:val="center"/>
        <w:rPr>
          <w:b/>
          <w:sz w:val="32"/>
          <w:szCs w:val="32"/>
        </w:rPr>
      </w:pPr>
    </w:p>
    <w:p w14:paraId="0164C0DB" w14:textId="77777777" w:rsidR="009442CE" w:rsidRPr="001E43A9" w:rsidRDefault="009442CE" w:rsidP="007E7FF7">
      <w:pPr>
        <w:tabs>
          <w:tab w:val="center" w:pos="6379"/>
        </w:tabs>
        <w:spacing w:after="200" w:line="276" w:lineRule="auto"/>
        <w:jc w:val="center"/>
        <w:rPr>
          <w:b/>
          <w:sz w:val="32"/>
          <w:szCs w:val="32"/>
        </w:rPr>
      </w:pPr>
    </w:p>
    <w:p w14:paraId="16A5ABC2" w14:textId="77777777" w:rsidR="009442CE" w:rsidRPr="001E43A9" w:rsidRDefault="009442CE" w:rsidP="007E7FF7">
      <w:pPr>
        <w:tabs>
          <w:tab w:val="center" w:pos="6379"/>
        </w:tabs>
        <w:spacing w:after="200" w:line="276" w:lineRule="auto"/>
        <w:jc w:val="center"/>
        <w:rPr>
          <w:b/>
          <w:sz w:val="32"/>
          <w:szCs w:val="32"/>
        </w:rPr>
      </w:pPr>
    </w:p>
    <w:p w14:paraId="02B34553" w14:textId="77777777" w:rsidR="009442CE" w:rsidRPr="001E43A9" w:rsidRDefault="009442CE" w:rsidP="007E7FF7">
      <w:pPr>
        <w:tabs>
          <w:tab w:val="center" w:pos="6379"/>
        </w:tabs>
        <w:spacing w:after="200" w:line="276" w:lineRule="auto"/>
        <w:jc w:val="center"/>
        <w:rPr>
          <w:b/>
          <w:sz w:val="32"/>
          <w:szCs w:val="32"/>
        </w:rPr>
      </w:pPr>
    </w:p>
    <w:p w14:paraId="1A994EFC" w14:textId="77777777" w:rsidR="009442CE" w:rsidRPr="001E43A9" w:rsidRDefault="009442CE" w:rsidP="007E7FF7">
      <w:pPr>
        <w:tabs>
          <w:tab w:val="center" w:pos="6379"/>
        </w:tabs>
        <w:spacing w:after="200" w:line="276" w:lineRule="auto"/>
        <w:jc w:val="center"/>
        <w:rPr>
          <w:b/>
          <w:sz w:val="32"/>
          <w:szCs w:val="32"/>
        </w:rPr>
      </w:pPr>
    </w:p>
    <w:p w14:paraId="77E6024E" w14:textId="4A6D5C07" w:rsidR="007E7FF7" w:rsidRPr="001E43A9" w:rsidRDefault="007E7FF7" w:rsidP="007E7FF7">
      <w:pPr>
        <w:tabs>
          <w:tab w:val="center" w:pos="6379"/>
        </w:tabs>
        <w:spacing w:after="200" w:line="276" w:lineRule="auto"/>
        <w:jc w:val="center"/>
        <w:rPr>
          <w:b/>
          <w:sz w:val="32"/>
          <w:szCs w:val="32"/>
        </w:rPr>
      </w:pPr>
      <w:r w:rsidRPr="001E43A9">
        <w:rPr>
          <w:b/>
          <w:sz w:val="32"/>
          <w:szCs w:val="32"/>
        </w:rPr>
        <w:t>PHỤ LỤC</w:t>
      </w:r>
    </w:p>
    <w:p w14:paraId="4DF361FF" w14:textId="319ACD61" w:rsidR="00BB2B2A" w:rsidRPr="001E43A9" w:rsidRDefault="00BB2B2A" w:rsidP="0064189C">
      <w:pPr>
        <w:pStyle w:val="Nidungvnbn"/>
        <w:rPr>
          <w:b/>
        </w:rPr>
      </w:pPr>
    </w:p>
    <w:sectPr w:rsidR="00BB2B2A" w:rsidRPr="001E43A9" w:rsidSect="00DB7595">
      <w:headerReference w:type="default" r:id="rId22"/>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CE469" w14:textId="77777777" w:rsidR="00196A78" w:rsidRDefault="00196A78" w:rsidP="00453AB1">
      <w:r>
        <w:separator/>
      </w:r>
    </w:p>
  </w:endnote>
  <w:endnote w:type="continuationSeparator" w:id="0">
    <w:p w14:paraId="3A40FDA3" w14:textId="77777777" w:rsidR="00196A78" w:rsidRDefault="00196A78"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Microsoft Sans Serif"/>
    <w:panose1 w:val="020B0304020202020204"/>
    <w:charset w:val="DE"/>
    <w:family w:val="swiss"/>
    <w:pitch w:val="variable"/>
    <w:sig w:usb0="00000000"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Angsana New">
    <w:altName w:val="Leelawadee UI"/>
    <w:panose1 w:val="02020603050405020304"/>
    <w:charset w:val="DE"/>
    <w:family w:val="roman"/>
    <w:pitch w:val="variable"/>
    <w:sig w:usb0="00000000"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42DF38" w14:textId="77777777" w:rsidR="00196A78" w:rsidRDefault="00196A78" w:rsidP="00453AB1">
      <w:r>
        <w:separator/>
      </w:r>
    </w:p>
  </w:footnote>
  <w:footnote w:type="continuationSeparator" w:id="0">
    <w:p w14:paraId="1315716A" w14:textId="77777777" w:rsidR="00196A78" w:rsidRDefault="00196A78"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1097785"/>
      <w:docPartObj>
        <w:docPartGallery w:val="Page Numbers (Top of Page)"/>
        <w:docPartUnique/>
      </w:docPartObj>
    </w:sdtPr>
    <w:sdtEndPr>
      <w:rPr>
        <w:noProof/>
      </w:rPr>
    </w:sdtEndPr>
    <w:sdtContent>
      <w:p w14:paraId="0FF7D2C5" w14:textId="6EB4208C" w:rsidR="006200D5" w:rsidRDefault="006200D5">
        <w:pPr>
          <w:pStyle w:val="Header"/>
          <w:jc w:val="center"/>
        </w:pPr>
        <w:r>
          <w:fldChar w:fldCharType="begin"/>
        </w:r>
        <w:r>
          <w:instrText xml:space="preserve"> PAGE   \* MERGEFORMAT </w:instrText>
        </w:r>
        <w:r>
          <w:fldChar w:fldCharType="separate"/>
        </w:r>
        <w:r w:rsidR="00147B00">
          <w:rPr>
            <w:noProof/>
          </w:rPr>
          <w:t>vi</w:t>
        </w:r>
        <w:r>
          <w:rPr>
            <w:noProof/>
          </w:rPr>
          <w:fldChar w:fldCharType="end"/>
        </w:r>
      </w:p>
    </w:sdtContent>
  </w:sdt>
  <w:p w14:paraId="315D7D33" w14:textId="77777777" w:rsidR="006200D5" w:rsidRDefault="006200D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4C04C0B" w14:textId="5583DDC4" w:rsidR="006200D5" w:rsidRDefault="006200D5">
        <w:pPr>
          <w:pStyle w:val="Header"/>
          <w:jc w:val="center"/>
        </w:pPr>
        <w:r>
          <w:fldChar w:fldCharType="begin"/>
        </w:r>
        <w:r>
          <w:instrText xml:space="preserve"> PAGE   \* MERGEFORMAT </w:instrText>
        </w:r>
        <w:r>
          <w:fldChar w:fldCharType="separate"/>
        </w:r>
        <w:r w:rsidR="00147B00">
          <w:rPr>
            <w:noProof/>
          </w:rPr>
          <w:t>2</w:t>
        </w:r>
        <w:r>
          <w:rPr>
            <w:noProof/>
          </w:rPr>
          <w:fldChar w:fldCharType="end"/>
        </w:r>
      </w:p>
    </w:sdtContent>
  </w:sdt>
  <w:p w14:paraId="6031F2FF" w14:textId="77777777" w:rsidR="006200D5" w:rsidRDefault="006200D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F26B41"/>
    <w:multiLevelType w:val="hybridMultilevel"/>
    <w:tmpl w:val="E17E57F2"/>
    <w:lvl w:ilvl="0" w:tplc="B528495C">
      <w:numFmt w:val="bullet"/>
      <w:lvlText w:val="-"/>
      <w:lvlJc w:val="left"/>
      <w:pPr>
        <w:ind w:left="827" w:hanging="360"/>
      </w:pPr>
      <w:rPr>
        <w:rFonts w:ascii="Times New Roman" w:eastAsia="Times New Roman" w:hAnsi="Times New Roman" w:cs="Times New Roman" w:hint="default"/>
        <w:w w:val="100"/>
        <w:lang w:val="en-US"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4" w15:restartNumberingAfterBreak="0">
    <w:nsid w:val="10123E90"/>
    <w:multiLevelType w:val="hybridMultilevel"/>
    <w:tmpl w:val="C82A8062"/>
    <w:lvl w:ilvl="0" w:tplc="B528495C">
      <w:numFmt w:val="bullet"/>
      <w:lvlText w:val="-"/>
      <w:lvlJc w:val="left"/>
      <w:pPr>
        <w:ind w:left="827" w:hanging="360"/>
      </w:pPr>
      <w:rPr>
        <w:rFonts w:ascii="Times New Roman" w:eastAsia="Times New Roman" w:hAnsi="Times New Roman" w:cs="Times New Roman" w:hint="default"/>
        <w:w w:val="100"/>
        <w:lang w:val="en-US"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5" w15:restartNumberingAfterBreak="0">
    <w:nsid w:val="16B02287"/>
    <w:multiLevelType w:val="hybridMultilevel"/>
    <w:tmpl w:val="8744D1A8"/>
    <w:lvl w:ilvl="0" w:tplc="B528495C">
      <w:numFmt w:val="bullet"/>
      <w:lvlText w:val="-"/>
      <w:lvlJc w:val="left"/>
      <w:pPr>
        <w:ind w:left="360" w:hanging="360"/>
      </w:pPr>
      <w:rPr>
        <w:rFonts w:ascii="Times New Roman" w:eastAsia="Times New Roman" w:hAnsi="Times New Roman" w:cs="Times New Roman" w:hint="default"/>
        <w:w w:val="100"/>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A3A4DE7"/>
    <w:multiLevelType w:val="hybridMultilevel"/>
    <w:tmpl w:val="ABAC5906"/>
    <w:lvl w:ilvl="0" w:tplc="34367D42">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6A091E"/>
    <w:multiLevelType w:val="multilevel"/>
    <w:tmpl w:val="0192839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961178"/>
    <w:multiLevelType w:val="hybridMultilevel"/>
    <w:tmpl w:val="AE4078F4"/>
    <w:lvl w:ilvl="0" w:tplc="6E58C930">
      <w:start w:val="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18307E0"/>
    <w:multiLevelType w:val="multilevel"/>
    <w:tmpl w:val="AD9CC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25F42D2"/>
    <w:multiLevelType w:val="hybridMultilevel"/>
    <w:tmpl w:val="7F94D132"/>
    <w:lvl w:ilvl="0" w:tplc="B528495C">
      <w:numFmt w:val="bullet"/>
      <w:lvlText w:val="-"/>
      <w:lvlJc w:val="left"/>
      <w:pPr>
        <w:ind w:left="827" w:hanging="360"/>
      </w:pPr>
      <w:rPr>
        <w:rFonts w:ascii="Times New Roman" w:eastAsia="Times New Roman" w:hAnsi="Times New Roman" w:cs="Times New Roman" w:hint="default"/>
        <w:w w:val="100"/>
        <w:lang w:val="en-US"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0233E4"/>
    <w:multiLevelType w:val="multilevel"/>
    <w:tmpl w:val="DD6AB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55E154F"/>
    <w:multiLevelType w:val="hybridMultilevel"/>
    <w:tmpl w:val="5AD89286"/>
    <w:lvl w:ilvl="0" w:tplc="B528495C">
      <w:numFmt w:val="bullet"/>
      <w:lvlText w:val="-"/>
      <w:lvlJc w:val="left"/>
      <w:pPr>
        <w:ind w:left="827" w:hanging="360"/>
      </w:pPr>
      <w:rPr>
        <w:rFonts w:ascii="Times New Roman" w:eastAsia="Times New Roman" w:hAnsi="Times New Roman" w:cs="Times New Roman" w:hint="default"/>
        <w:w w:val="100"/>
        <w:lang w:val="en-US" w:eastAsia="en-US" w:bidi="ar-SA"/>
      </w:rPr>
    </w:lvl>
    <w:lvl w:ilvl="1" w:tplc="04090003" w:tentative="1">
      <w:start w:val="1"/>
      <w:numFmt w:val="bullet"/>
      <w:lvlText w:val="o"/>
      <w:lvlJc w:val="left"/>
      <w:pPr>
        <w:ind w:left="1547" w:hanging="360"/>
      </w:pPr>
      <w:rPr>
        <w:rFonts w:ascii="Courier New" w:hAnsi="Courier New" w:cs="Courier New" w:hint="default"/>
      </w:rPr>
    </w:lvl>
    <w:lvl w:ilvl="2" w:tplc="04090005" w:tentative="1">
      <w:start w:val="1"/>
      <w:numFmt w:val="bullet"/>
      <w:lvlText w:val=""/>
      <w:lvlJc w:val="left"/>
      <w:pPr>
        <w:ind w:left="2267" w:hanging="360"/>
      </w:pPr>
      <w:rPr>
        <w:rFonts w:ascii="Wingdings" w:hAnsi="Wingdings" w:hint="default"/>
      </w:rPr>
    </w:lvl>
    <w:lvl w:ilvl="3" w:tplc="04090001" w:tentative="1">
      <w:start w:val="1"/>
      <w:numFmt w:val="bullet"/>
      <w:lvlText w:val=""/>
      <w:lvlJc w:val="left"/>
      <w:pPr>
        <w:ind w:left="2987" w:hanging="360"/>
      </w:pPr>
      <w:rPr>
        <w:rFonts w:ascii="Symbol" w:hAnsi="Symbol" w:hint="default"/>
      </w:rPr>
    </w:lvl>
    <w:lvl w:ilvl="4" w:tplc="04090003" w:tentative="1">
      <w:start w:val="1"/>
      <w:numFmt w:val="bullet"/>
      <w:lvlText w:val="o"/>
      <w:lvlJc w:val="left"/>
      <w:pPr>
        <w:ind w:left="3707" w:hanging="360"/>
      </w:pPr>
      <w:rPr>
        <w:rFonts w:ascii="Courier New" w:hAnsi="Courier New" w:cs="Courier New" w:hint="default"/>
      </w:rPr>
    </w:lvl>
    <w:lvl w:ilvl="5" w:tplc="04090005" w:tentative="1">
      <w:start w:val="1"/>
      <w:numFmt w:val="bullet"/>
      <w:lvlText w:val=""/>
      <w:lvlJc w:val="left"/>
      <w:pPr>
        <w:ind w:left="4427" w:hanging="360"/>
      </w:pPr>
      <w:rPr>
        <w:rFonts w:ascii="Wingdings" w:hAnsi="Wingdings" w:hint="default"/>
      </w:rPr>
    </w:lvl>
    <w:lvl w:ilvl="6" w:tplc="04090001" w:tentative="1">
      <w:start w:val="1"/>
      <w:numFmt w:val="bullet"/>
      <w:lvlText w:val=""/>
      <w:lvlJc w:val="left"/>
      <w:pPr>
        <w:ind w:left="5147" w:hanging="360"/>
      </w:pPr>
      <w:rPr>
        <w:rFonts w:ascii="Symbol" w:hAnsi="Symbol" w:hint="default"/>
      </w:rPr>
    </w:lvl>
    <w:lvl w:ilvl="7" w:tplc="04090003" w:tentative="1">
      <w:start w:val="1"/>
      <w:numFmt w:val="bullet"/>
      <w:lvlText w:val="o"/>
      <w:lvlJc w:val="left"/>
      <w:pPr>
        <w:ind w:left="5867" w:hanging="360"/>
      </w:pPr>
      <w:rPr>
        <w:rFonts w:ascii="Courier New" w:hAnsi="Courier New" w:cs="Courier New" w:hint="default"/>
      </w:rPr>
    </w:lvl>
    <w:lvl w:ilvl="8" w:tplc="04090005" w:tentative="1">
      <w:start w:val="1"/>
      <w:numFmt w:val="bullet"/>
      <w:lvlText w:val=""/>
      <w:lvlJc w:val="left"/>
      <w:pPr>
        <w:ind w:left="6587" w:hanging="360"/>
      </w:pPr>
      <w:rPr>
        <w:rFonts w:ascii="Wingdings" w:hAnsi="Wingdings" w:hint="default"/>
      </w:rPr>
    </w:lvl>
  </w:abstractNum>
  <w:abstractNum w:abstractNumId="17" w15:restartNumberingAfterBreak="0">
    <w:nsid w:val="66BA4732"/>
    <w:multiLevelType w:val="hybridMultilevel"/>
    <w:tmpl w:val="3DFE8524"/>
    <w:lvl w:ilvl="0" w:tplc="2A74EAA8">
      <w:start w:val="1"/>
      <w:numFmt w:val="decimal"/>
      <w:lvlText w:val="%1."/>
      <w:lvlJc w:val="left"/>
      <w:pPr>
        <w:ind w:left="1069" w:hanging="360"/>
      </w:pPr>
      <w:rPr>
        <w:rFonts w:ascii="Times New Roman" w:eastAsia="Times New Roman" w:hAnsi="Times New Roman" w:cs="Times New Roman"/>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8" w15:restartNumberingAfterBreak="0">
    <w:nsid w:val="6D800FE1"/>
    <w:multiLevelType w:val="hybridMultilevel"/>
    <w:tmpl w:val="D4E01950"/>
    <w:lvl w:ilvl="0" w:tplc="B528495C">
      <w:numFmt w:val="bullet"/>
      <w:lvlText w:val="-"/>
      <w:lvlJc w:val="left"/>
      <w:pPr>
        <w:ind w:left="360" w:hanging="360"/>
      </w:pPr>
      <w:rPr>
        <w:rFonts w:ascii="Times New Roman" w:eastAsia="Times New Roman" w:hAnsi="Times New Roman" w:cs="Times New Roman" w:hint="default"/>
        <w:w w:val="100"/>
        <w:lang w:val="en-US"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8024996"/>
    <w:multiLevelType w:val="hybridMultilevel"/>
    <w:tmpl w:val="8020D0A6"/>
    <w:lvl w:ilvl="0" w:tplc="D4DEC1C0">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AE205DB"/>
    <w:multiLevelType w:val="hybridMultilevel"/>
    <w:tmpl w:val="339070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2"/>
  </w:num>
  <w:num w:numId="3">
    <w:abstractNumId w:val="17"/>
  </w:num>
  <w:num w:numId="4">
    <w:abstractNumId w:val="23"/>
  </w:num>
  <w:num w:numId="5">
    <w:abstractNumId w:val="0"/>
  </w:num>
  <w:num w:numId="6">
    <w:abstractNumId w:val="7"/>
  </w:num>
  <w:num w:numId="7">
    <w:abstractNumId w:val="14"/>
  </w:num>
  <w:num w:numId="8">
    <w:abstractNumId w:val="19"/>
  </w:num>
  <w:num w:numId="9">
    <w:abstractNumId w:val="2"/>
  </w:num>
  <w:num w:numId="10">
    <w:abstractNumId w:val="9"/>
  </w:num>
  <w:num w:numId="11">
    <w:abstractNumId w:val="21"/>
  </w:num>
  <w:num w:numId="12">
    <w:abstractNumId w:val="20"/>
  </w:num>
  <w:num w:numId="13">
    <w:abstractNumId w:val="8"/>
  </w:num>
  <w:num w:numId="14">
    <w:abstractNumId w:val="6"/>
  </w:num>
  <w:num w:numId="15">
    <w:abstractNumId w:val="16"/>
  </w:num>
  <w:num w:numId="16">
    <w:abstractNumId w:val="3"/>
  </w:num>
  <w:num w:numId="17">
    <w:abstractNumId w:val="4"/>
  </w:num>
  <w:num w:numId="18">
    <w:abstractNumId w:val="13"/>
  </w:num>
  <w:num w:numId="19">
    <w:abstractNumId w:val="18"/>
  </w:num>
  <w:num w:numId="20">
    <w:abstractNumId w:val="5"/>
  </w:num>
  <w:num w:numId="21">
    <w:abstractNumId w:val="22"/>
  </w:num>
  <w:num w:numId="22">
    <w:abstractNumId w:val="15"/>
  </w:num>
  <w:num w:numId="23">
    <w:abstractNumId w:val="11"/>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D91"/>
    <w:rsid w:val="00000FCE"/>
    <w:rsid w:val="00007B2D"/>
    <w:rsid w:val="000151CA"/>
    <w:rsid w:val="00022D32"/>
    <w:rsid w:val="00024496"/>
    <w:rsid w:val="0004121D"/>
    <w:rsid w:val="0007237D"/>
    <w:rsid w:val="000750FE"/>
    <w:rsid w:val="00095B6D"/>
    <w:rsid w:val="000A47EC"/>
    <w:rsid w:val="000A734A"/>
    <w:rsid w:val="000F2E8E"/>
    <w:rsid w:val="00123B73"/>
    <w:rsid w:val="00137133"/>
    <w:rsid w:val="00143964"/>
    <w:rsid w:val="00147B00"/>
    <w:rsid w:val="0015542D"/>
    <w:rsid w:val="00184D9C"/>
    <w:rsid w:val="001933C0"/>
    <w:rsid w:val="00196A78"/>
    <w:rsid w:val="001A577A"/>
    <w:rsid w:val="001B26C5"/>
    <w:rsid w:val="001B35F8"/>
    <w:rsid w:val="001E43A9"/>
    <w:rsid w:val="00207DC2"/>
    <w:rsid w:val="00216EFE"/>
    <w:rsid w:val="00217B5C"/>
    <w:rsid w:val="00226C66"/>
    <w:rsid w:val="00236898"/>
    <w:rsid w:val="00252F26"/>
    <w:rsid w:val="00290F82"/>
    <w:rsid w:val="00291721"/>
    <w:rsid w:val="00297065"/>
    <w:rsid w:val="002A7F83"/>
    <w:rsid w:val="002B61C2"/>
    <w:rsid w:val="002D4629"/>
    <w:rsid w:val="002D796D"/>
    <w:rsid w:val="002E1724"/>
    <w:rsid w:val="002E5A9E"/>
    <w:rsid w:val="002F3142"/>
    <w:rsid w:val="00316696"/>
    <w:rsid w:val="003218FF"/>
    <w:rsid w:val="00343682"/>
    <w:rsid w:val="003772AD"/>
    <w:rsid w:val="00385F31"/>
    <w:rsid w:val="003872BF"/>
    <w:rsid w:val="003E4A59"/>
    <w:rsid w:val="003E6EAE"/>
    <w:rsid w:val="00420D51"/>
    <w:rsid w:val="00423D3B"/>
    <w:rsid w:val="00453AB1"/>
    <w:rsid w:val="004543DD"/>
    <w:rsid w:val="00471FA5"/>
    <w:rsid w:val="00484C6F"/>
    <w:rsid w:val="00492B0A"/>
    <w:rsid w:val="004A7C39"/>
    <w:rsid w:val="004D70C2"/>
    <w:rsid w:val="004E12D2"/>
    <w:rsid w:val="004E3C16"/>
    <w:rsid w:val="00517931"/>
    <w:rsid w:val="005259B9"/>
    <w:rsid w:val="00537787"/>
    <w:rsid w:val="00541603"/>
    <w:rsid w:val="00564961"/>
    <w:rsid w:val="00575A2B"/>
    <w:rsid w:val="00593511"/>
    <w:rsid w:val="005940DE"/>
    <w:rsid w:val="00594442"/>
    <w:rsid w:val="00594A25"/>
    <w:rsid w:val="005A0876"/>
    <w:rsid w:val="005B0703"/>
    <w:rsid w:val="005D36F3"/>
    <w:rsid w:val="005D5C20"/>
    <w:rsid w:val="00602299"/>
    <w:rsid w:val="00616D91"/>
    <w:rsid w:val="006200D5"/>
    <w:rsid w:val="00640E66"/>
    <w:rsid w:val="00641780"/>
    <w:rsid w:val="0064189C"/>
    <w:rsid w:val="0064281D"/>
    <w:rsid w:val="006450E4"/>
    <w:rsid w:val="00650D6A"/>
    <w:rsid w:val="006A0295"/>
    <w:rsid w:val="006A2D09"/>
    <w:rsid w:val="006D0992"/>
    <w:rsid w:val="006D600E"/>
    <w:rsid w:val="00715758"/>
    <w:rsid w:val="00737340"/>
    <w:rsid w:val="00740143"/>
    <w:rsid w:val="0078625B"/>
    <w:rsid w:val="00791EED"/>
    <w:rsid w:val="007B1A23"/>
    <w:rsid w:val="007B7FF5"/>
    <w:rsid w:val="007C284B"/>
    <w:rsid w:val="007E6AB9"/>
    <w:rsid w:val="007E6E3E"/>
    <w:rsid w:val="007E7FF7"/>
    <w:rsid w:val="007F576D"/>
    <w:rsid w:val="008032C0"/>
    <w:rsid w:val="00844526"/>
    <w:rsid w:val="008555D2"/>
    <w:rsid w:val="00867C2D"/>
    <w:rsid w:val="0087115B"/>
    <w:rsid w:val="00880D36"/>
    <w:rsid w:val="008817F7"/>
    <w:rsid w:val="00894DB2"/>
    <w:rsid w:val="008A42B5"/>
    <w:rsid w:val="008C32F2"/>
    <w:rsid w:val="008C4C74"/>
    <w:rsid w:val="008E6453"/>
    <w:rsid w:val="00925270"/>
    <w:rsid w:val="00935D29"/>
    <w:rsid w:val="00942B81"/>
    <w:rsid w:val="009442CE"/>
    <w:rsid w:val="009446AF"/>
    <w:rsid w:val="009908E1"/>
    <w:rsid w:val="0099230A"/>
    <w:rsid w:val="009A5BE4"/>
    <w:rsid w:val="009A75B4"/>
    <w:rsid w:val="009C21D8"/>
    <w:rsid w:val="009E6280"/>
    <w:rsid w:val="009E7A13"/>
    <w:rsid w:val="00A61B0A"/>
    <w:rsid w:val="00AB744C"/>
    <w:rsid w:val="00AC1E0F"/>
    <w:rsid w:val="00AC52B0"/>
    <w:rsid w:val="00AD21D4"/>
    <w:rsid w:val="00AE6373"/>
    <w:rsid w:val="00AF33D9"/>
    <w:rsid w:val="00B11753"/>
    <w:rsid w:val="00B118C8"/>
    <w:rsid w:val="00B14DFB"/>
    <w:rsid w:val="00B21637"/>
    <w:rsid w:val="00B3548B"/>
    <w:rsid w:val="00B62922"/>
    <w:rsid w:val="00B8489D"/>
    <w:rsid w:val="00BA79F4"/>
    <w:rsid w:val="00BB2B2A"/>
    <w:rsid w:val="00BB50EF"/>
    <w:rsid w:val="00BF4708"/>
    <w:rsid w:val="00C00794"/>
    <w:rsid w:val="00C464B3"/>
    <w:rsid w:val="00C56904"/>
    <w:rsid w:val="00C6021B"/>
    <w:rsid w:val="00C624FB"/>
    <w:rsid w:val="00C70A1B"/>
    <w:rsid w:val="00C75086"/>
    <w:rsid w:val="00C8211F"/>
    <w:rsid w:val="00C9075D"/>
    <w:rsid w:val="00C9215A"/>
    <w:rsid w:val="00C94508"/>
    <w:rsid w:val="00CA1C39"/>
    <w:rsid w:val="00CA2E24"/>
    <w:rsid w:val="00CA6080"/>
    <w:rsid w:val="00CC29FF"/>
    <w:rsid w:val="00CC572E"/>
    <w:rsid w:val="00CD13EC"/>
    <w:rsid w:val="00CE5555"/>
    <w:rsid w:val="00D03EC0"/>
    <w:rsid w:val="00D33A84"/>
    <w:rsid w:val="00D34D21"/>
    <w:rsid w:val="00D46A77"/>
    <w:rsid w:val="00D77F57"/>
    <w:rsid w:val="00D91F0A"/>
    <w:rsid w:val="00D95AE7"/>
    <w:rsid w:val="00DB7595"/>
    <w:rsid w:val="00DC2276"/>
    <w:rsid w:val="00DD74FD"/>
    <w:rsid w:val="00DD76F0"/>
    <w:rsid w:val="00DE5046"/>
    <w:rsid w:val="00E05CAB"/>
    <w:rsid w:val="00E12997"/>
    <w:rsid w:val="00E17CCE"/>
    <w:rsid w:val="00E55E53"/>
    <w:rsid w:val="00E73E69"/>
    <w:rsid w:val="00E766EA"/>
    <w:rsid w:val="00E92F67"/>
    <w:rsid w:val="00EB2F5D"/>
    <w:rsid w:val="00EC5B19"/>
    <w:rsid w:val="00ED43AF"/>
    <w:rsid w:val="00F6183C"/>
    <w:rsid w:val="00F84FDB"/>
    <w:rsid w:val="00FA0719"/>
    <w:rsid w:val="00FE599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C5A24F"/>
  <w15:docId w15:val="{15F02609-F491-4009-99AE-CB17B30223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43A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D95AE7"/>
    <w:pPr>
      <w:tabs>
        <w:tab w:val="right" w:leader="dot" w:pos="9111"/>
      </w:tabs>
      <w:spacing w:line="360" w:lineRule="auto"/>
      <w:ind w:left="720"/>
      <w:jc w:val="both"/>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3772AD"/>
    <w:pPr>
      <w:ind w:left="720"/>
      <w:contextualSpacing/>
    </w:pPr>
  </w:style>
  <w:style w:type="character" w:customStyle="1" w:styleId="UnresolvedMention1">
    <w:name w:val="Unresolved Mention1"/>
    <w:basedOn w:val="DefaultParagraphFont"/>
    <w:uiPriority w:val="99"/>
    <w:semiHidden/>
    <w:unhideWhenUsed/>
    <w:rsid w:val="0007237D"/>
    <w:rPr>
      <w:color w:val="605E5C"/>
      <w:shd w:val="clear" w:color="auto" w:fill="E1DFDD"/>
    </w:rPr>
  </w:style>
  <w:style w:type="paragraph" w:customStyle="1" w:styleId="TableParagraph">
    <w:name w:val="Table Paragraph"/>
    <w:basedOn w:val="Normal"/>
    <w:uiPriority w:val="1"/>
    <w:qFormat/>
    <w:rsid w:val="00216EFE"/>
    <w:pPr>
      <w:widowControl w:val="0"/>
      <w:autoSpaceDE w:val="0"/>
      <w:autoSpaceDN w:val="0"/>
      <w:ind w:left="828"/>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5970900">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841577041">
      <w:bodyDiv w:val="1"/>
      <w:marLeft w:val="0"/>
      <w:marRight w:val="0"/>
      <w:marTop w:val="0"/>
      <w:marBottom w:val="0"/>
      <w:divBdr>
        <w:top w:val="none" w:sz="0" w:space="0" w:color="auto"/>
        <w:left w:val="none" w:sz="0" w:space="0" w:color="auto"/>
        <w:bottom w:val="none" w:sz="0" w:space="0" w:color="auto"/>
        <w:right w:val="none" w:sz="0" w:space="0" w:color="auto"/>
      </w:divBdr>
    </w:div>
    <w:div w:id="1933736824">
      <w:bodyDiv w:val="1"/>
      <w:marLeft w:val="0"/>
      <w:marRight w:val="0"/>
      <w:marTop w:val="0"/>
      <w:marBottom w:val="0"/>
      <w:divBdr>
        <w:top w:val="none" w:sz="0" w:space="0" w:color="auto"/>
        <w:left w:val="none" w:sz="0" w:space="0" w:color="auto"/>
        <w:bottom w:val="none" w:sz="0" w:space="0" w:color="auto"/>
        <w:right w:val="none" w:sz="0" w:space="0" w:color="auto"/>
      </w:divBdr>
      <w:divsChild>
        <w:div w:id="1320772274">
          <w:marLeft w:val="792"/>
          <w:marRight w:val="0"/>
          <w:marTop w:val="0"/>
          <w:marBottom w:val="0"/>
          <w:divBdr>
            <w:top w:val="none" w:sz="0" w:space="0" w:color="auto"/>
            <w:left w:val="none" w:sz="0" w:space="0" w:color="auto"/>
            <w:bottom w:val="none" w:sz="0" w:space="0" w:color="auto"/>
            <w:right w:val="none" w:sz="0" w:space="0" w:color="auto"/>
          </w:divBdr>
        </w:div>
      </w:divsChild>
    </w:div>
    <w:div w:id="210530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I%20THUC\Downloads\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A6E7C7-F397-4275-B47F-080E5F4C6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684</TotalTime>
  <Pages>38</Pages>
  <Words>5466</Words>
  <Characters>31162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THC</dc:creator>
  <cp:lastModifiedBy>dang khoa</cp:lastModifiedBy>
  <cp:revision>37</cp:revision>
  <dcterms:created xsi:type="dcterms:W3CDTF">2023-05-07T16:50:00Z</dcterms:created>
  <dcterms:modified xsi:type="dcterms:W3CDTF">2023-05-10T14:00:00Z</dcterms:modified>
</cp:coreProperties>
</file>